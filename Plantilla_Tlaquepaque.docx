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261"/>
      </w:tblGrid>
      <w:tr w:rsidR="00E93BF3" w:rsidRPr="00AF55C1" w14:paraId="6379A757" w14:textId="77777777">
        <w:trPr>
          <w:tblCellSpacing w:w="15" w:type="dxa"/>
        </w:trPr>
        <w:tc>
          <w:tcPr>
            <w:tcW w:w="10320" w:type="dxa"/>
            <w:vAlign w:val="center"/>
          </w:tcPr>
          <w:p w14:paraId="4143DCC7" w14:textId="77777777" w:rsidR="00987442" w:rsidRPr="00AF55C1" w:rsidRDefault="0025369D">
            <w:r w:rsidRPr="00AF55C1">
              <w:rPr>
                <w:noProof/>
              </w:rPr>
              <w:drawing>
                <wp:inline distT="0" distB="0" distL="0" distR="0" wp14:anchorId="53BCBC61" wp14:editId="0A93AF4E">
                  <wp:extent cx="6502400" cy="877570"/>
                  <wp:effectExtent l="0" t="0" r="0" b="0"/>
                  <wp:docPr id="1" name="Image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2400" cy="87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15A7C5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562"/>
        <w:gridCol w:w="8488"/>
      </w:tblGrid>
      <w:tr w:rsidR="00E93BF3" w:rsidRPr="00AF55C1" w14:paraId="4999F85D" w14:textId="77777777">
        <w:trPr>
          <w:tblCellSpacing w:w="15" w:type="dxa"/>
        </w:trPr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52D2115F" w14:textId="77777777" w:rsidR="00987442" w:rsidRPr="00AF55C1" w:rsidRDefault="00987442"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Recaudadora No.</w:t>
            </w:r>
          </w:p>
        </w:tc>
        <w:tc>
          <w:tcPr>
            <w:tcW w:w="8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F15D6D" w14:textId="77777777" w:rsidR="00987442" w:rsidRPr="00067D14" w:rsidRDefault="00987442" w:rsidP="00E13EC8">
            <w:pPr>
              <w:rPr>
                <w:sz w:val="22"/>
              </w:rPr>
            </w:pPr>
          </w:p>
        </w:tc>
      </w:tr>
      <w:tr w:rsidR="00E93BF3" w:rsidRPr="00196B2B" w14:paraId="114A459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32D9D27D" w14:textId="77777777" w:rsidR="00987442" w:rsidRPr="00196B2B" w:rsidRDefault="00987442">
            <w:pPr>
              <w:rPr>
                <w:rFonts w:ascii="Arial" w:hAnsi="Arial" w:cs="Arial"/>
                <w:sz w:val="15"/>
                <w:szCs w:val="15"/>
              </w:rPr>
            </w:pPr>
            <w:r w:rsidRPr="00196B2B">
              <w:rPr>
                <w:rStyle w:val="Textoennegrita"/>
                <w:rFonts w:ascii="Arial" w:hAnsi="Arial" w:cs="Arial"/>
                <w:sz w:val="15"/>
                <w:szCs w:val="15"/>
              </w:rPr>
              <w:t>Número de Cuenta: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6CE2EB" w14:textId="0E548ED7" w:rsidR="00987442" w:rsidRPr="00196B2B" w:rsidRDefault="00597447" w:rsidP="00DA10D9">
            <w:pPr>
              <w:rPr>
                <w:rFonts w:ascii="Arial" w:hAnsi="Arial" w:cs="Arial"/>
                <w:sz w:val="15"/>
                <w:szCs w:val="15"/>
              </w:rPr>
            </w:pPr>
            <w:proofErr w:type="gramStart"/>
            <w:r w:rsidRPr="00196B2B">
              <w:rPr>
                <w:rFonts w:ascii="Arial" w:hAnsi="Arial" w:cs="Arial"/>
                <w:sz w:val="15"/>
                <w:szCs w:val="15"/>
              </w:rPr>
              <w:t xml:space="preserve">{{ </w:t>
            </w:r>
            <w:proofErr w:type="spellStart"/>
            <w:r w:rsidRPr="00196B2B">
              <w:rPr>
                <w:rFonts w:ascii="Arial" w:hAnsi="Arial" w:cs="Arial"/>
                <w:sz w:val="15"/>
                <w:szCs w:val="15"/>
              </w:rPr>
              <w:t>cuenta</w:t>
            </w:r>
            <w:proofErr w:type="gramEnd"/>
            <w:r w:rsidRPr="00196B2B">
              <w:rPr>
                <w:rFonts w:ascii="Arial" w:hAnsi="Arial" w:cs="Arial"/>
                <w:sz w:val="15"/>
                <w:szCs w:val="15"/>
              </w:rPr>
              <w:t>_predial</w:t>
            </w:r>
            <w:proofErr w:type="spellEnd"/>
            <w:r w:rsidRPr="00196B2B">
              <w:rPr>
                <w:rFonts w:ascii="Arial" w:hAnsi="Arial" w:cs="Arial"/>
                <w:sz w:val="15"/>
                <w:szCs w:val="15"/>
              </w:rPr>
              <w:t xml:space="preserve"> }}</w:t>
            </w:r>
          </w:p>
        </w:tc>
      </w:tr>
      <w:tr w:rsidR="00E93BF3" w:rsidRPr="00196B2B" w14:paraId="4CD28B0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695C5AC4" w14:textId="77777777" w:rsidR="00987442" w:rsidRPr="00196B2B" w:rsidRDefault="00987442">
            <w:pPr>
              <w:rPr>
                <w:rFonts w:ascii="Arial" w:hAnsi="Arial" w:cs="Arial"/>
                <w:sz w:val="15"/>
                <w:szCs w:val="15"/>
              </w:rPr>
            </w:pPr>
            <w:r w:rsidRPr="00196B2B">
              <w:rPr>
                <w:rStyle w:val="Textoennegrita"/>
                <w:rFonts w:ascii="Arial" w:hAnsi="Arial" w:cs="Arial"/>
                <w:sz w:val="15"/>
                <w:szCs w:val="15"/>
              </w:rPr>
              <w:t>Clave Catastral: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12F1CA" w14:textId="1E518533" w:rsidR="00987442" w:rsidRPr="00196B2B" w:rsidRDefault="00271DF2" w:rsidP="00B579F2">
            <w:pPr>
              <w:rPr>
                <w:rFonts w:ascii="Arial" w:hAnsi="Arial" w:cs="Arial"/>
                <w:sz w:val="15"/>
                <w:szCs w:val="15"/>
                <w:lang w:eastAsia="es-MX"/>
              </w:rPr>
            </w:pPr>
            <w:proofErr w:type="gramStart"/>
            <w:r w:rsidRPr="00196B2B">
              <w:rPr>
                <w:rFonts w:ascii="Arial" w:hAnsi="Arial" w:cs="Arial"/>
                <w:sz w:val="15"/>
                <w:szCs w:val="15"/>
                <w:lang w:eastAsia="es-MX"/>
              </w:rPr>
              <w:t xml:space="preserve">{{ </w:t>
            </w:r>
            <w:proofErr w:type="spellStart"/>
            <w:r w:rsidRPr="00196B2B">
              <w:rPr>
                <w:rFonts w:ascii="Arial" w:hAnsi="Arial" w:cs="Arial"/>
                <w:sz w:val="15"/>
                <w:szCs w:val="15"/>
                <w:lang w:eastAsia="es-MX"/>
              </w:rPr>
              <w:t>clave</w:t>
            </w:r>
            <w:proofErr w:type="gramEnd"/>
            <w:r w:rsidRPr="00196B2B">
              <w:rPr>
                <w:rFonts w:ascii="Arial" w:hAnsi="Arial" w:cs="Arial"/>
                <w:sz w:val="15"/>
                <w:szCs w:val="15"/>
                <w:lang w:eastAsia="es-MX"/>
              </w:rPr>
              <w:t>_catastral</w:t>
            </w:r>
            <w:proofErr w:type="spellEnd"/>
            <w:r w:rsidRPr="00196B2B">
              <w:rPr>
                <w:rFonts w:ascii="Arial" w:hAnsi="Arial" w:cs="Arial"/>
                <w:sz w:val="15"/>
                <w:szCs w:val="15"/>
                <w:lang w:eastAsia="es-MX"/>
              </w:rPr>
              <w:t xml:space="preserve"> }}</w:t>
            </w:r>
          </w:p>
        </w:tc>
      </w:tr>
    </w:tbl>
    <w:p w14:paraId="442C71AC" w14:textId="77777777" w:rsidR="00987442" w:rsidRPr="00196B2B" w:rsidRDefault="00987442">
      <w:pPr>
        <w:rPr>
          <w:rFonts w:ascii="Arial" w:hAnsi="Arial" w:cs="Arial"/>
          <w:vanish/>
          <w:sz w:val="15"/>
          <w:szCs w:val="15"/>
        </w:rPr>
      </w:pPr>
    </w:p>
    <w:tbl>
      <w:tblPr>
        <w:tblW w:w="100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400"/>
        <w:gridCol w:w="2091"/>
        <w:gridCol w:w="720"/>
        <w:gridCol w:w="1780"/>
        <w:gridCol w:w="424"/>
        <w:gridCol w:w="2254"/>
        <w:gridCol w:w="381"/>
      </w:tblGrid>
      <w:tr w:rsidR="00E93BF3" w:rsidRPr="00196B2B" w14:paraId="32C31AB3" w14:textId="77777777">
        <w:trPr>
          <w:trHeight w:val="360"/>
          <w:tblCellSpacing w:w="15" w:type="dxa"/>
        </w:trPr>
        <w:tc>
          <w:tcPr>
            <w:tcW w:w="23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78119D10" w14:textId="77777777" w:rsidR="00987442" w:rsidRPr="00196B2B" w:rsidRDefault="00987442">
            <w:pPr>
              <w:rPr>
                <w:rFonts w:ascii="Arial" w:hAnsi="Arial" w:cs="Arial"/>
                <w:sz w:val="15"/>
                <w:szCs w:val="15"/>
              </w:rPr>
            </w:pPr>
            <w:r w:rsidRPr="00196B2B">
              <w:rPr>
                <w:rStyle w:val="Textoennegrita"/>
                <w:rFonts w:ascii="Arial" w:hAnsi="Arial" w:cs="Arial"/>
                <w:sz w:val="15"/>
                <w:szCs w:val="15"/>
              </w:rPr>
              <w:t>Se Anexa:</w:t>
            </w:r>
          </w:p>
        </w:tc>
        <w:tc>
          <w:tcPr>
            <w:tcW w:w="20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C356E3" w14:textId="77777777" w:rsidR="00987442" w:rsidRPr="00196B2B" w:rsidRDefault="00987442">
            <w:pPr>
              <w:rPr>
                <w:rFonts w:ascii="Arial" w:hAnsi="Arial" w:cs="Arial"/>
                <w:sz w:val="15"/>
                <w:szCs w:val="15"/>
              </w:rPr>
            </w:pPr>
            <w:r w:rsidRPr="00196B2B">
              <w:rPr>
                <w:rStyle w:val="Textoennegrita"/>
                <w:rFonts w:ascii="Arial" w:hAnsi="Arial" w:cs="Arial"/>
                <w:sz w:val="15"/>
                <w:szCs w:val="15"/>
              </w:rPr>
              <w:t>Certificado de no Adeudo:</w:t>
            </w: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1EE927D8" w14:textId="77777777" w:rsidR="00987442" w:rsidRPr="00196B2B" w:rsidRDefault="00A70812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196B2B">
              <w:rPr>
                <w:rFonts w:ascii="Arial" w:hAnsi="Arial" w:cs="Arial"/>
                <w:sz w:val="15"/>
                <w:szCs w:val="15"/>
              </w:rPr>
              <w:fldChar w:fldCharType="begin">
                <w:ffData>
                  <w:name w:val="Casilla1"/>
                  <w:enabled w:val="0"/>
                  <w:calcOnExit w:val="0"/>
                  <w:helpText w:type="text" w:val="ELIJA CON BARRA ESPACIADORA"/>
                  <w:checkBox>
                    <w:size w:val="24"/>
                    <w:default w:val="0"/>
                  </w:checkBox>
                </w:ffData>
              </w:fldChar>
            </w:r>
            <w:bookmarkStart w:id="0" w:name="Casilla1"/>
            <w:r w:rsidRPr="00196B2B">
              <w:rPr>
                <w:rFonts w:ascii="Arial" w:hAnsi="Arial" w:cs="Arial"/>
                <w:sz w:val="15"/>
                <w:szCs w:val="15"/>
              </w:rPr>
              <w:instrText xml:space="preserve"> FORMCHECKBOX </w:instrText>
            </w:r>
            <w:r w:rsidRPr="00196B2B">
              <w:rPr>
                <w:rFonts w:ascii="Arial" w:hAnsi="Arial" w:cs="Arial"/>
                <w:sz w:val="15"/>
                <w:szCs w:val="15"/>
              </w:rPr>
            </w:r>
            <w:r w:rsidRPr="00196B2B">
              <w:rPr>
                <w:rFonts w:ascii="Arial" w:hAnsi="Arial" w:cs="Arial"/>
                <w:sz w:val="15"/>
                <w:szCs w:val="15"/>
              </w:rPr>
              <w:fldChar w:fldCharType="separate"/>
            </w:r>
            <w:r w:rsidRPr="00196B2B">
              <w:rPr>
                <w:rFonts w:ascii="Arial" w:hAnsi="Arial" w:cs="Arial"/>
                <w:sz w:val="15"/>
                <w:szCs w:val="15"/>
              </w:rPr>
              <w:fldChar w:fldCharType="end"/>
            </w:r>
            <w:bookmarkEnd w:id="0"/>
          </w:p>
        </w:tc>
        <w:tc>
          <w:tcPr>
            <w:tcW w:w="1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AA5A17" w14:textId="77777777" w:rsidR="00987442" w:rsidRPr="00196B2B" w:rsidRDefault="00987442">
            <w:pPr>
              <w:rPr>
                <w:rFonts w:ascii="Arial" w:hAnsi="Arial" w:cs="Arial"/>
                <w:sz w:val="15"/>
                <w:szCs w:val="15"/>
              </w:rPr>
            </w:pPr>
            <w:r w:rsidRPr="00196B2B">
              <w:rPr>
                <w:rStyle w:val="Textoennegrita"/>
                <w:rFonts w:ascii="Arial" w:hAnsi="Arial" w:cs="Arial"/>
                <w:sz w:val="15"/>
                <w:szCs w:val="15"/>
              </w:rPr>
              <w:t>Avalúo Bancario:</w:t>
            </w:r>
          </w:p>
        </w:tc>
        <w:tc>
          <w:tcPr>
            <w:tcW w:w="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2F4F0F48" w14:textId="77777777" w:rsidR="00987442" w:rsidRPr="00196B2B" w:rsidRDefault="00A70812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196B2B">
              <w:rPr>
                <w:rFonts w:ascii="Arial" w:hAnsi="Arial" w:cs="Arial"/>
                <w:sz w:val="15"/>
                <w:szCs w:val="15"/>
              </w:rPr>
              <w:fldChar w:fldCharType="begin">
                <w:ffData>
                  <w:name w:val=""/>
                  <w:enabled w:val="0"/>
                  <w:calcOnExit w:val="0"/>
                  <w:helpText w:type="text" w:val="ELIJA CON BARRA ESPACIADORA"/>
                  <w:checkBox>
                    <w:size w:val="24"/>
                    <w:default w:val="0"/>
                  </w:checkBox>
                </w:ffData>
              </w:fldChar>
            </w:r>
            <w:r w:rsidRPr="00196B2B">
              <w:rPr>
                <w:rFonts w:ascii="Arial" w:hAnsi="Arial" w:cs="Arial"/>
                <w:sz w:val="15"/>
                <w:szCs w:val="15"/>
              </w:rPr>
              <w:instrText xml:space="preserve"> FORMCHECKBOX </w:instrText>
            </w:r>
            <w:r w:rsidRPr="00196B2B">
              <w:rPr>
                <w:rFonts w:ascii="Arial" w:hAnsi="Arial" w:cs="Arial"/>
                <w:sz w:val="15"/>
                <w:szCs w:val="15"/>
              </w:rPr>
            </w:r>
            <w:r w:rsidRPr="00196B2B">
              <w:rPr>
                <w:rFonts w:ascii="Arial" w:hAnsi="Arial" w:cs="Arial"/>
                <w:sz w:val="15"/>
                <w:szCs w:val="15"/>
              </w:rPr>
              <w:fldChar w:fldCharType="separate"/>
            </w:r>
            <w:r w:rsidRPr="00196B2B">
              <w:rPr>
                <w:rFonts w:ascii="Arial" w:hAnsi="Arial" w:cs="Arial"/>
                <w:sz w:val="15"/>
                <w:szCs w:val="15"/>
              </w:rPr>
              <w:fldChar w:fldCharType="end"/>
            </w:r>
          </w:p>
        </w:tc>
        <w:tc>
          <w:tcPr>
            <w:tcW w:w="22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09F86E" w14:textId="77777777" w:rsidR="00987442" w:rsidRPr="00196B2B" w:rsidRDefault="00987442">
            <w:pPr>
              <w:rPr>
                <w:rFonts w:ascii="Arial" w:hAnsi="Arial" w:cs="Arial"/>
                <w:sz w:val="15"/>
                <w:szCs w:val="15"/>
              </w:rPr>
            </w:pPr>
            <w:r w:rsidRPr="00196B2B">
              <w:rPr>
                <w:rStyle w:val="Textoennegrita"/>
                <w:rFonts w:ascii="Arial" w:hAnsi="Arial" w:cs="Arial"/>
                <w:sz w:val="15"/>
                <w:szCs w:val="15"/>
              </w:rPr>
              <w:t>Certificado de NO Propiedad:</w:t>
            </w:r>
          </w:p>
        </w:tc>
        <w:tc>
          <w:tcPr>
            <w:tcW w:w="3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248C3B13" w14:textId="77777777" w:rsidR="00987442" w:rsidRPr="00196B2B" w:rsidRDefault="00987442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196B2B">
              <w:rPr>
                <w:rFonts w:ascii="Arial" w:hAnsi="Arial" w:cs="Arial"/>
                <w:sz w:val="15"/>
                <w:szCs w:val="15"/>
              </w:rPr>
              <w:fldChar w:fldCharType="begin">
                <w:ffData>
                  <w:name w:val="Casilla1"/>
                  <w:enabled/>
                  <w:calcOnExit w:val="0"/>
                  <w:helpText w:type="text" w:val="ELIJA CON BARRA ESPACIADORA"/>
                  <w:checkBox>
                    <w:size w:val="24"/>
                    <w:default w:val="0"/>
                    <w:checked w:val="0"/>
                  </w:checkBox>
                </w:ffData>
              </w:fldChar>
            </w:r>
            <w:r w:rsidRPr="00196B2B">
              <w:rPr>
                <w:rFonts w:ascii="Arial" w:hAnsi="Arial" w:cs="Arial"/>
                <w:sz w:val="15"/>
                <w:szCs w:val="15"/>
              </w:rPr>
              <w:instrText xml:space="preserve"> FORMCHECKBOX </w:instrText>
            </w:r>
            <w:r w:rsidRPr="00196B2B">
              <w:rPr>
                <w:rFonts w:ascii="Arial" w:hAnsi="Arial" w:cs="Arial"/>
                <w:sz w:val="15"/>
                <w:szCs w:val="15"/>
              </w:rPr>
            </w:r>
            <w:r w:rsidRPr="00196B2B">
              <w:rPr>
                <w:rFonts w:ascii="Arial" w:hAnsi="Arial" w:cs="Arial"/>
                <w:sz w:val="15"/>
                <w:szCs w:val="15"/>
              </w:rPr>
              <w:fldChar w:fldCharType="separate"/>
            </w:r>
            <w:r w:rsidRPr="00196B2B">
              <w:rPr>
                <w:rFonts w:ascii="Arial" w:hAnsi="Arial" w:cs="Arial"/>
                <w:sz w:val="15"/>
                <w:szCs w:val="15"/>
              </w:rPr>
              <w:fldChar w:fldCharType="end"/>
            </w:r>
          </w:p>
        </w:tc>
      </w:tr>
    </w:tbl>
    <w:p w14:paraId="01E413DB" w14:textId="77777777" w:rsidR="00987442" w:rsidRPr="00196B2B" w:rsidRDefault="00987442">
      <w:pPr>
        <w:rPr>
          <w:rFonts w:ascii="Arial" w:hAnsi="Arial" w:cs="Arial"/>
          <w:vanish/>
          <w:sz w:val="15"/>
          <w:szCs w:val="15"/>
        </w:rPr>
      </w:pPr>
    </w:p>
    <w:tbl>
      <w:tblPr>
        <w:tblW w:w="100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98"/>
        <w:gridCol w:w="5055"/>
        <w:gridCol w:w="941"/>
        <w:gridCol w:w="1156"/>
      </w:tblGrid>
      <w:tr w:rsidR="00E93BF3" w:rsidRPr="00196B2B" w14:paraId="28D421B7" w14:textId="77777777">
        <w:trPr>
          <w:tblCellSpacing w:w="15" w:type="dxa"/>
        </w:trPr>
        <w:tc>
          <w:tcPr>
            <w:tcW w:w="30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25DA6F55" w14:textId="77777777" w:rsidR="00987442" w:rsidRPr="00196B2B" w:rsidRDefault="00987442">
            <w:pPr>
              <w:rPr>
                <w:rFonts w:ascii="Arial" w:hAnsi="Arial" w:cs="Arial"/>
                <w:sz w:val="15"/>
                <w:szCs w:val="15"/>
              </w:rPr>
            </w:pPr>
            <w:r w:rsidRPr="00196B2B">
              <w:rPr>
                <w:rStyle w:val="Textoennegrita"/>
                <w:rFonts w:ascii="Arial" w:hAnsi="Arial" w:cs="Arial"/>
                <w:sz w:val="15"/>
                <w:szCs w:val="15"/>
              </w:rPr>
              <w:t xml:space="preserve">Nombre del Notario: </w:t>
            </w:r>
          </w:p>
        </w:tc>
        <w:tc>
          <w:tcPr>
            <w:tcW w:w="53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EDE141" w14:textId="5CDB0248" w:rsidR="00987442" w:rsidRPr="00196B2B" w:rsidRDefault="00271DF2" w:rsidP="001F558F">
            <w:pPr>
              <w:rPr>
                <w:rFonts w:ascii="Arial" w:hAnsi="Arial" w:cs="Arial"/>
                <w:sz w:val="15"/>
                <w:szCs w:val="15"/>
              </w:rPr>
            </w:pPr>
            <w:proofErr w:type="gramStart"/>
            <w:r w:rsidRPr="00196B2B">
              <w:rPr>
                <w:rFonts w:ascii="Arial" w:hAnsi="Arial" w:cs="Arial"/>
                <w:sz w:val="15"/>
                <w:szCs w:val="15"/>
              </w:rPr>
              <w:t xml:space="preserve">{{ </w:t>
            </w:r>
            <w:proofErr w:type="spellStart"/>
            <w:r w:rsidRPr="00196B2B">
              <w:rPr>
                <w:rFonts w:ascii="Arial" w:hAnsi="Arial" w:cs="Arial"/>
                <w:sz w:val="15"/>
                <w:szCs w:val="15"/>
              </w:rPr>
              <w:t>nombre</w:t>
            </w:r>
            <w:proofErr w:type="gramEnd"/>
            <w:r w:rsidRPr="00196B2B">
              <w:rPr>
                <w:rFonts w:ascii="Arial" w:hAnsi="Arial" w:cs="Arial"/>
                <w:sz w:val="15"/>
                <w:szCs w:val="15"/>
              </w:rPr>
              <w:t>_notario</w:t>
            </w:r>
            <w:proofErr w:type="spellEnd"/>
            <w:r w:rsidRPr="00196B2B">
              <w:rPr>
                <w:rFonts w:ascii="Arial" w:hAnsi="Arial" w:cs="Arial"/>
                <w:sz w:val="15"/>
                <w:szCs w:val="15"/>
              </w:rPr>
              <w:t xml:space="preserve"> }}</w:t>
            </w:r>
          </w:p>
        </w:tc>
        <w:tc>
          <w:tcPr>
            <w:tcW w:w="9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0BE74F23" w14:textId="77777777" w:rsidR="00987442" w:rsidRPr="00196B2B" w:rsidRDefault="00987442">
            <w:pPr>
              <w:rPr>
                <w:rFonts w:ascii="Arial" w:hAnsi="Arial" w:cs="Arial"/>
                <w:sz w:val="15"/>
                <w:szCs w:val="15"/>
              </w:rPr>
            </w:pPr>
            <w:r w:rsidRPr="00196B2B">
              <w:rPr>
                <w:rStyle w:val="Textoennegrita"/>
                <w:rFonts w:ascii="Arial" w:hAnsi="Arial" w:cs="Arial"/>
                <w:sz w:val="15"/>
                <w:szCs w:val="15"/>
              </w:rPr>
              <w:t>Notaría No.</w:t>
            </w:r>
          </w:p>
        </w:tc>
        <w:tc>
          <w:tcPr>
            <w:tcW w:w="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D3A0FF" w14:textId="3230B97D" w:rsidR="00987442" w:rsidRPr="00196B2B" w:rsidRDefault="00196B2B" w:rsidP="00402702">
            <w:pPr>
              <w:rPr>
                <w:rFonts w:ascii="Arial" w:hAnsi="Arial" w:cs="Arial"/>
                <w:sz w:val="15"/>
                <w:szCs w:val="15"/>
              </w:rPr>
            </w:pPr>
            <w:proofErr w:type="gramStart"/>
            <w:r w:rsidRPr="00196B2B">
              <w:rPr>
                <w:rFonts w:ascii="Arial" w:hAnsi="Arial" w:cs="Arial"/>
                <w:sz w:val="15"/>
                <w:szCs w:val="15"/>
              </w:rPr>
              <w:t xml:space="preserve">{{ </w:t>
            </w:r>
            <w:proofErr w:type="spellStart"/>
            <w:r w:rsidRPr="00196B2B">
              <w:rPr>
                <w:rFonts w:ascii="Arial" w:hAnsi="Arial" w:cs="Arial"/>
                <w:sz w:val="15"/>
                <w:szCs w:val="15"/>
              </w:rPr>
              <w:t>notaria</w:t>
            </w:r>
            <w:proofErr w:type="gramEnd"/>
            <w:r w:rsidRPr="00196B2B">
              <w:rPr>
                <w:rFonts w:ascii="Arial" w:hAnsi="Arial" w:cs="Arial"/>
                <w:sz w:val="15"/>
                <w:szCs w:val="15"/>
              </w:rPr>
              <w:t>_numero</w:t>
            </w:r>
            <w:proofErr w:type="spellEnd"/>
            <w:r w:rsidRPr="00196B2B">
              <w:rPr>
                <w:rFonts w:ascii="Arial" w:hAnsi="Arial" w:cs="Arial"/>
                <w:sz w:val="15"/>
                <w:szCs w:val="15"/>
              </w:rPr>
              <w:t xml:space="preserve"> }}</w:t>
            </w:r>
          </w:p>
        </w:tc>
      </w:tr>
    </w:tbl>
    <w:p w14:paraId="6D1E4378" w14:textId="77777777" w:rsidR="00987442" w:rsidRPr="00196B2B" w:rsidRDefault="00987442">
      <w:pPr>
        <w:rPr>
          <w:rFonts w:ascii="Arial" w:hAnsi="Arial" w:cs="Arial"/>
          <w:vanish/>
          <w:sz w:val="15"/>
          <w:szCs w:val="15"/>
        </w:rPr>
      </w:pPr>
    </w:p>
    <w:tbl>
      <w:tblPr>
        <w:tblW w:w="100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117"/>
        <w:gridCol w:w="6933"/>
      </w:tblGrid>
      <w:tr w:rsidR="00E93BF3" w:rsidRPr="00196B2B" w14:paraId="778B3C9B" w14:textId="77777777">
        <w:trPr>
          <w:tblCellSpacing w:w="15" w:type="dxa"/>
        </w:trPr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3D0F3234" w14:textId="77777777" w:rsidR="00987442" w:rsidRPr="00196B2B" w:rsidRDefault="00987442">
            <w:pPr>
              <w:rPr>
                <w:rFonts w:ascii="Arial" w:hAnsi="Arial" w:cs="Arial"/>
                <w:sz w:val="15"/>
                <w:szCs w:val="15"/>
              </w:rPr>
            </w:pPr>
            <w:r w:rsidRPr="00196B2B">
              <w:rPr>
                <w:rStyle w:val="Textoennegrita"/>
                <w:rFonts w:ascii="Arial" w:hAnsi="Arial" w:cs="Arial"/>
                <w:sz w:val="15"/>
                <w:szCs w:val="15"/>
              </w:rPr>
              <w:t xml:space="preserve">Certificado del Notario: </w:t>
            </w:r>
          </w:p>
        </w:tc>
        <w:tc>
          <w:tcPr>
            <w:tcW w:w="7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05C60B" w14:textId="77777777" w:rsidR="00987442" w:rsidRPr="00196B2B" w:rsidRDefault="00987442" w:rsidP="00402702">
            <w:pPr>
              <w:rPr>
                <w:rFonts w:ascii="Arial" w:hAnsi="Arial" w:cs="Arial"/>
                <w:sz w:val="15"/>
                <w:szCs w:val="15"/>
              </w:rPr>
            </w:pPr>
          </w:p>
        </w:tc>
      </w:tr>
    </w:tbl>
    <w:p w14:paraId="33A0F162" w14:textId="77777777" w:rsidR="00987442" w:rsidRPr="00196B2B" w:rsidRDefault="00987442">
      <w:pPr>
        <w:rPr>
          <w:rFonts w:ascii="Arial" w:hAnsi="Arial" w:cs="Arial"/>
          <w:vanish/>
          <w:sz w:val="15"/>
          <w:szCs w:val="15"/>
        </w:rPr>
      </w:pPr>
    </w:p>
    <w:tbl>
      <w:tblPr>
        <w:tblW w:w="100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108"/>
        <w:gridCol w:w="6942"/>
      </w:tblGrid>
      <w:tr w:rsidR="00E93BF3" w:rsidRPr="00196B2B" w14:paraId="7397C4DE" w14:textId="77777777">
        <w:trPr>
          <w:tblCellSpacing w:w="15" w:type="dxa"/>
        </w:trPr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405905CF" w14:textId="77777777" w:rsidR="00987442" w:rsidRPr="00196B2B" w:rsidRDefault="00987442">
            <w:pPr>
              <w:rPr>
                <w:rFonts w:ascii="Arial" w:hAnsi="Arial" w:cs="Arial"/>
                <w:sz w:val="15"/>
                <w:szCs w:val="15"/>
              </w:rPr>
            </w:pPr>
            <w:r w:rsidRPr="00196B2B">
              <w:rPr>
                <w:rStyle w:val="Textoennegrita"/>
                <w:rFonts w:ascii="Arial" w:hAnsi="Arial" w:cs="Arial"/>
                <w:sz w:val="15"/>
                <w:szCs w:val="15"/>
              </w:rPr>
              <w:t xml:space="preserve">Naturaleza del Acto de la Adquisición: </w:t>
            </w:r>
          </w:p>
        </w:tc>
        <w:tc>
          <w:tcPr>
            <w:tcW w:w="7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409B6F" w14:textId="54B2D329" w:rsidR="00987442" w:rsidRPr="00196B2B" w:rsidRDefault="00196B2B" w:rsidP="004A56FB">
            <w:pPr>
              <w:rPr>
                <w:rFonts w:ascii="Arial" w:hAnsi="Arial" w:cs="Arial"/>
                <w:sz w:val="15"/>
                <w:szCs w:val="15"/>
              </w:rPr>
            </w:pPr>
            <w:proofErr w:type="gramStart"/>
            <w:r w:rsidRPr="00196B2B">
              <w:rPr>
                <w:rFonts w:ascii="Arial" w:hAnsi="Arial" w:cs="Arial"/>
                <w:sz w:val="15"/>
                <w:szCs w:val="15"/>
              </w:rPr>
              <w:t xml:space="preserve">{{ </w:t>
            </w:r>
            <w:proofErr w:type="spellStart"/>
            <w:r w:rsidRPr="00196B2B">
              <w:rPr>
                <w:rFonts w:ascii="Arial" w:hAnsi="Arial" w:cs="Arial"/>
                <w:sz w:val="15"/>
                <w:szCs w:val="15"/>
              </w:rPr>
              <w:t>naturaleza</w:t>
            </w:r>
            <w:proofErr w:type="gramEnd"/>
            <w:r w:rsidRPr="00196B2B">
              <w:rPr>
                <w:rFonts w:ascii="Arial" w:hAnsi="Arial" w:cs="Arial"/>
                <w:sz w:val="15"/>
                <w:szCs w:val="15"/>
              </w:rPr>
              <w:t>_acto</w:t>
            </w:r>
            <w:proofErr w:type="spellEnd"/>
            <w:r w:rsidRPr="00196B2B">
              <w:rPr>
                <w:rFonts w:ascii="Arial" w:hAnsi="Arial" w:cs="Arial"/>
                <w:sz w:val="15"/>
                <w:szCs w:val="15"/>
              </w:rPr>
              <w:t xml:space="preserve"> }}</w:t>
            </w:r>
          </w:p>
        </w:tc>
      </w:tr>
    </w:tbl>
    <w:p w14:paraId="206866CC" w14:textId="77777777" w:rsidR="00987442" w:rsidRPr="00196B2B" w:rsidRDefault="00987442">
      <w:pPr>
        <w:rPr>
          <w:rFonts w:ascii="Arial" w:hAnsi="Arial" w:cs="Arial"/>
          <w:vanish/>
          <w:sz w:val="15"/>
          <w:szCs w:val="15"/>
        </w:rPr>
      </w:pPr>
    </w:p>
    <w:tbl>
      <w:tblPr>
        <w:tblW w:w="100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01"/>
        <w:gridCol w:w="1283"/>
        <w:gridCol w:w="2724"/>
        <w:gridCol w:w="4942"/>
      </w:tblGrid>
      <w:tr w:rsidR="00E93BF3" w:rsidRPr="00196B2B" w14:paraId="6CBAF25F" w14:textId="77777777">
        <w:trPr>
          <w:tblCellSpacing w:w="15" w:type="dxa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603C5408" w14:textId="77777777" w:rsidR="00987442" w:rsidRPr="00196B2B" w:rsidRDefault="00987442">
            <w:pPr>
              <w:rPr>
                <w:rFonts w:ascii="Arial" w:hAnsi="Arial" w:cs="Arial"/>
                <w:sz w:val="15"/>
                <w:szCs w:val="15"/>
              </w:rPr>
            </w:pPr>
            <w:r w:rsidRPr="00196B2B">
              <w:rPr>
                <w:rStyle w:val="Textoennegrita"/>
                <w:rFonts w:ascii="Arial" w:hAnsi="Arial" w:cs="Arial"/>
                <w:sz w:val="15"/>
                <w:szCs w:val="15"/>
              </w:rPr>
              <w:t xml:space="preserve">Escritura No. </w:t>
            </w:r>
          </w:p>
        </w:tc>
        <w:tc>
          <w:tcPr>
            <w:tcW w:w="11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70B264" w14:textId="0BD525BC" w:rsidR="00987442" w:rsidRPr="00196B2B" w:rsidRDefault="00196B2B" w:rsidP="001348E5">
            <w:pPr>
              <w:rPr>
                <w:rFonts w:ascii="Arial" w:hAnsi="Arial" w:cs="Arial"/>
                <w:sz w:val="15"/>
                <w:szCs w:val="15"/>
              </w:rPr>
            </w:pPr>
            <w:proofErr w:type="gramStart"/>
            <w:r w:rsidRPr="00196B2B">
              <w:rPr>
                <w:rFonts w:ascii="Arial" w:hAnsi="Arial" w:cs="Arial"/>
                <w:sz w:val="15"/>
                <w:szCs w:val="15"/>
              </w:rPr>
              <w:t xml:space="preserve">{{ </w:t>
            </w:r>
            <w:proofErr w:type="spellStart"/>
            <w:r w:rsidRPr="00196B2B">
              <w:rPr>
                <w:rFonts w:ascii="Arial" w:hAnsi="Arial" w:cs="Arial"/>
                <w:sz w:val="15"/>
                <w:szCs w:val="15"/>
              </w:rPr>
              <w:t>escritura</w:t>
            </w:r>
            <w:proofErr w:type="gramEnd"/>
            <w:r w:rsidRPr="00196B2B">
              <w:rPr>
                <w:rFonts w:ascii="Arial" w:hAnsi="Arial" w:cs="Arial"/>
                <w:sz w:val="15"/>
                <w:szCs w:val="15"/>
              </w:rPr>
              <w:t>_numero</w:t>
            </w:r>
            <w:proofErr w:type="spellEnd"/>
            <w:r w:rsidRPr="00196B2B">
              <w:rPr>
                <w:rFonts w:ascii="Arial" w:hAnsi="Arial" w:cs="Arial"/>
                <w:sz w:val="15"/>
                <w:szCs w:val="15"/>
              </w:rPr>
              <w:t xml:space="preserve"> }}</w:t>
            </w:r>
          </w:p>
        </w:tc>
        <w:tc>
          <w:tcPr>
            <w:tcW w:w="2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4F7866FE" w14:textId="77777777" w:rsidR="00987442" w:rsidRPr="00196B2B" w:rsidRDefault="00987442">
            <w:pPr>
              <w:rPr>
                <w:rFonts w:ascii="Arial" w:hAnsi="Arial" w:cs="Arial"/>
                <w:sz w:val="15"/>
                <w:szCs w:val="15"/>
              </w:rPr>
            </w:pPr>
            <w:r w:rsidRPr="00196B2B">
              <w:rPr>
                <w:rStyle w:val="Textoennegrita"/>
                <w:rFonts w:ascii="Arial" w:hAnsi="Arial" w:cs="Arial"/>
                <w:sz w:val="15"/>
                <w:szCs w:val="15"/>
              </w:rPr>
              <w:t>Lugar y Fecha de Otorgamiento:</w:t>
            </w:r>
          </w:p>
        </w:tc>
        <w:tc>
          <w:tcPr>
            <w:tcW w:w="4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13EEBF" w14:textId="6D404DCE" w:rsidR="00987442" w:rsidRPr="00196B2B" w:rsidRDefault="00196B2B" w:rsidP="001E1127">
            <w:pPr>
              <w:pStyle w:val="NormalWeb"/>
              <w:rPr>
                <w:rFonts w:ascii="Arial" w:eastAsia="Calibri" w:hAnsi="Arial" w:cs="Arial"/>
                <w:noProof/>
                <w:sz w:val="15"/>
                <w:szCs w:val="15"/>
                <w:lang w:val="es-MX" w:eastAsia="es-MX"/>
              </w:rPr>
            </w:pPr>
            <w:r w:rsidRPr="00196B2B">
              <w:rPr>
                <w:rFonts w:ascii="Arial" w:eastAsia="Calibri" w:hAnsi="Arial" w:cs="Arial"/>
                <w:noProof/>
                <w:sz w:val="15"/>
                <w:szCs w:val="15"/>
                <w:lang w:val="es-MX" w:eastAsia="es-MX"/>
              </w:rPr>
              <w:t>{{ lugar_fecha_firma }}</w:t>
            </w:r>
          </w:p>
        </w:tc>
      </w:tr>
    </w:tbl>
    <w:p w14:paraId="5AF1104F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868"/>
        <w:gridCol w:w="6182"/>
      </w:tblGrid>
      <w:tr w:rsidR="00E93BF3" w:rsidRPr="00AF55C1" w14:paraId="25D5488D" w14:textId="77777777">
        <w:trPr>
          <w:tblCellSpacing w:w="15" w:type="dxa"/>
        </w:trPr>
        <w:tc>
          <w:tcPr>
            <w:tcW w:w="3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6D0B92D1" w14:textId="77777777" w:rsidR="00987442" w:rsidRPr="00AF55C1" w:rsidRDefault="00987442"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 xml:space="preserve">En su caso fecha de la Resolución </w:t>
            </w:r>
            <w:proofErr w:type="spellStart"/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Adjudicatoria</w:t>
            </w:r>
            <w:proofErr w:type="spellEnd"/>
          </w:p>
        </w:tc>
        <w:tc>
          <w:tcPr>
            <w:tcW w:w="6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0C603F" w14:textId="77777777" w:rsidR="00987442" w:rsidRPr="00AF55C1" w:rsidRDefault="00987442" w:rsidP="001348E5"/>
        </w:tc>
      </w:tr>
    </w:tbl>
    <w:p w14:paraId="024CFFD9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24"/>
        <w:gridCol w:w="8726"/>
      </w:tblGrid>
      <w:tr w:rsidR="00E93BF3" w:rsidRPr="00AF55C1" w14:paraId="3D28429E" w14:textId="77777777">
        <w:trPr>
          <w:tblCellSpacing w:w="15" w:type="dxa"/>
        </w:trPr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5EFFEB44" w14:textId="77777777" w:rsidR="00987442" w:rsidRPr="00AF55C1" w:rsidRDefault="00987442"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Transmitente</w:t>
            </w:r>
          </w:p>
        </w:tc>
        <w:tc>
          <w:tcPr>
            <w:tcW w:w="85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F17BD4" w14:textId="78439B3D" w:rsidR="00987442" w:rsidRPr="00BC02F4" w:rsidRDefault="00196B2B" w:rsidP="003C7552">
            <w:pPr>
              <w:rPr>
                <w:rFonts w:ascii="Arial" w:hAnsi="Arial" w:cs="Arial"/>
              </w:rPr>
            </w:pPr>
            <w:proofErr w:type="gramStart"/>
            <w:r w:rsidRPr="00196B2B">
              <w:rPr>
                <w:rFonts w:ascii="Arial" w:hAnsi="Arial" w:cs="Arial"/>
              </w:rPr>
              <w:t xml:space="preserve">{{ </w:t>
            </w:r>
            <w:proofErr w:type="spellStart"/>
            <w:r w:rsidRPr="00196B2B">
              <w:rPr>
                <w:rFonts w:ascii="Arial" w:hAnsi="Arial" w:cs="Arial"/>
              </w:rPr>
              <w:t>nombre</w:t>
            </w:r>
            <w:proofErr w:type="gramEnd"/>
            <w:r w:rsidRPr="00196B2B">
              <w:rPr>
                <w:rFonts w:ascii="Arial" w:hAnsi="Arial" w:cs="Arial"/>
              </w:rPr>
              <w:t>_vendedor</w:t>
            </w:r>
            <w:proofErr w:type="spellEnd"/>
            <w:r w:rsidRPr="00196B2B">
              <w:rPr>
                <w:rFonts w:ascii="Arial" w:hAnsi="Arial" w:cs="Arial"/>
              </w:rPr>
              <w:t xml:space="preserve"> }}</w:t>
            </w:r>
          </w:p>
        </w:tc>
      </w:tr>
    </w:tbl>
    <w:p w14:paraId="4C906FA1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24"/>
        <w:gridCol w:w="8726"/>
      </w:tblGrid>
      <w:tr w:rsidR="00E93BF3" w:rsidRPr="00AF55C1" w14:paraId="1430CA25" w14:textId="77777777">
        <w:trPr>
          <w:tblCellSpacing w:w="15" w:type="dxa"/>
        </w:trPr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5C175139" w14:textId="77777777" w:rsidR="00987442" w:rsidRPr="00AF55C1" w:rsidRDefault="00987442"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Domicilio:</w:t>
            </w:r>
          </w:p>
        </w:tc>
        <w:tc>
          <w:tcPr>
            <w:tcW w:w="85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93DA77" w14:textId="1AD8611D" w:rsidR="00987442" w:rsidRPr="00BC02F4" w:rsidRDefault="00196B2B" w:rsidP="00025B81">
            <w:pPr>
              <w:rPr>
                <w:rFonts w:ascii="Arial" w:hAnsi="Arial" w:cs="Arial"/>
              </w:rPr>
            </w:pPr>
            <w:proofErr w:type="gramStart"/>
            <w:r w:rsidRPr="00196B2B">
              <w:rPr>
                <w:rFonts w:ascii="Arial" w:hAnsi="Arial" w:cs="Arial"/>
              </w:rPr>
              <w:t xml:space="preserve">{{ </w:t>
            </w:r>
            <w:proofErr w:type="spellStart"/>
            <w:r w:rsidRPr="00196B2B">
              <w:rPr>
                <w:rFonts w:ascii="Arial" w:hAnsi="Arial" w:cs="Arial"/>
              </w:rPr>
              <w:t>domicilio</w:t>
            </w:r>
            <w:proofErr w:type="gramEnd"/>
            <w:r w:rsidRPr="00196B2B">
              <w:rPr>
                <w:rFonts w:ascii="Arial" w:hAnsi="Arial" w:cs="Arial"/>
              </w:rPr>
              <w:t>_vendedor</w:t>
            </w:r>
            <w:proofErr w:type="spellEnd"/>
            <w:r w:rsidRPr="00196B2B">
              <w:rPr>
                <w:rFonts w:ascii="Arial" w:hAnsi="Arial" w:cs="Arial"/>
              </w:rPr>
              <w:t xml:space="preserve"> }}</w:t>
            </w:r>
          </w:p>
        </w:tc>
      </w:tr>
    </w:tbl>
    <w:p w14:paraId="2EC7A8C9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24"/>
        <w:gridCol w:w="8726"/>
      </w:tblGrid>
      <w:tr w:rsidR="00E93BF3" w:rsidRPr="00AF55C1" w14:paraId="35C8DD7B" w14:textId="77777777">
        <w:trPr>
          <w:tblCellSpacing w:w="15" w:type="dxa"/>
        </w:trPr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3CA2FB77" w14:textId="77777777" w:rsidR="00987442" w:rsidRPr="00AF55C1" w:rsidRDefault="00987442"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Generales:</w:t>
            </w:r>
          </w:p>
        </w:tc>
        <w:tc>
          <w:tcPr>
            <w:tcW w:w="85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95D2E8" w14:textId="74531A2D" w:rsidR="00987442" w:rsidRPr="00BC02F4" w:rsidRDefault="00196B2B" w:rsidP="00025B81">
            <w:pPr>
              <w:pStyle w:val="Sinespaciado"/>
              <w:jc w:val="both"/>
              <w:rPr>
                <w:rFonts w:ascii="Arial" w:hAnsi="Arial"/>
                <w:sz w:val="18"/>
                <w:szCs w:val="18"/>
                <w:lang w:eastAsia="es-MX"/>
              </w:rPr>
            </w:pPr>
            <w:r w:rsidRPr="00196B2B">
              <w:rPr>
                <w:rFonts w:ascii="Arial" w:hAnsi="Arial"/>
                <w:sz w:val="18"/>
                <w:szCs w:val="18"/>
                <w:lang w:eastAsia="es-MX"/>
              </w:rPr>
              <w:t>{{ estado_civil_vendedor }}</w:t>
            </w:r>
          </w:p>
        </w:tc>
      </w:tr>
    </w:tbl>
    <w:p w14:paraId="75E5914B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24"/>
        <w:gridCol w:w="8726"/>
      </w:tblGrid>
      <w:tr w:rsidR="00E93BF3" w:rsidRPr="00AF55C1" w14:paraId="2CE9B27C" w14:textId="77777777">
        <w:trPr>
          <w:tblCellSpacing w:w="15" w:type="dxa"/>
        </w:trPr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0303F3BE" w14:textId="77777777" w:rsidR="00987442" w:rsidRPr="00AF55C1" w:rsidRDefault="00987442"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Adquirente</w:t>
            </w:r>
            <w:r w:rsidR="00D56358">
              <w:rPr>
                <w:rStyle w:val="Textoennegrita"/>
                <w:rFonts w:ascii="Arial" w:hAnsi="Arial" w:cs="Arial"/>
                <w:sz w:val="15"/>
                <w:szCs w:val="15"/>
              </w:rPr>
              <w:t>s</w:t>
            </w:r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:</w:t>
            </w:r>
          </w:p>
        </w:tc>
        <w:tc>
          <w:tcPr>
            <w:tcW w:w="85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AA7F7D" w14:textId="17B06E21" w:rsidR="00987442" w:rsidRPr="00B26A97" w:rsidRDefault="00196B2B" w:rsidP="00085559">
            <w:pPr>
              <w:rPr>
                <w:rFonts w:ascii="Arial" w:hAnsi="Arial" w:cs="Arial"/>
              </w:rPr>
            </w:pPr>
            <w:proofErr w:type="gramStart"/>
            <w:r w:rsidRPr="00196B2B">
              <w:rPr>
                <w:rFonts w:ascii="Arial" w:hAnsi="Arial" w:cs="Arial"/>
              </w:rPr>
              <w:t xml:space="preserve">{{ </w:t>
            </w:r>
            <w:proofErr w:type="spellStart"/>
            <w:r w:rsidRPr="00196B2B">
              <w:rPr>
                <w:rFonts w:ascii="Arial" w:hAnsi="Arial" w:cs="Arial"/>
              </w:rPr>
              <w:t>nombre</w:t>
            </w:r>
            <w:proofErr w:type="gramEnd"/>
            <w:r w:rsidRPr="00196B2B">
              <w:rPr>
                <w:rFonts w:ascii="Arial" w:hAnsi="Arial" w:cs="Arial"/>
              </w:rPr>
              <w:t>_comprador</w:t>
            </w:r>
            <w:proofErr w:type="spellEnd"/>
            <w:r w:rsidRPr="00196B2B">
              <w:rPr>
                <w:rFonts w:ascii="Arial" w:hAnsi="Arial" w:cs="Arial"/>
              </w:rPr>
              <w:t xml:space="preserve"> }}</w:t>
            </w:r>
          </w:p>
        </w:tc>
      </w:tr>
    </w:tbl>
    <w:p w14:paraId="1C7101E3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360"/>
        <w:gridCol w:w="7690"/>
      </w:tblGrid>
      <w:tr w:rsidR="00E93BF3" w:rsidRPr="00AF55C1" w14:paraId="7268E1C8" w14:textId="77777777" w:rsidTr="00067B39">
        <w:trPr>
          <w:trHeight w:val="394"/>
          <w:tblCellSpacing w:w="15" w:type="dxa"/>
        </w:trPr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366215D7" w14:textId="77777777" w:rsidR="00987442" w:rsidRPr="00AF55C1" w:rsidRDefault="00987442"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Lugar y Fecha de Nacimiento</w:t>
            </w:r>
          </w:p>
        </w:tc>
        <w:tc>
          <w:tcPr>
            <w:tcW w:w="7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ECB1AB" w14:textId="519A8855" w:rsidR="00BC02F4" w:rsidRPr="00D916A9" w:rsidRDefault="00196B2B" w:rsidP="008C6EBF">
            <w:pPr>
              <w:rPr>
                <w:rFonts w:ascii="Arial" w:hAnsi="Arial" w:cs="Arial"/>
              </w:rPr>
            </w:pPr>
            <w:proofErr w:type="gramStart"/>
            <w:r w:rsidRPr="00196B2B">
              <w:rPr>
                <w:rFonts w:ascii="Arial" w:hAnsi="Arial" w:cs="Arial"/>
              </w:rPr>
              <w:t xml:space="preserve">{{ </w:t>
            </w:r>
            <w:proofErr w:type="spellStart"/>
            <w:r w:rsidRPr="00196B2B">
              <w:rPr>
                <w:rFonts w:ascii="Arial" w:hAnsi="Arial" w:cs="Arial"/>
              </w:rPr>
              <w:t>nacimiento</w:t>
            </w:r>
            <w:proofErr w:type="gramEnd"/>
            <w:r w:rsidRPr="00196B2B">
              <w:rPr>
                <w:rFonts w:ascii="Arial" w:hAnsi="Arial" w:cs="Arial"/>
              </w:rPr>
              <w:t>_comprador</w:t>
            </w:r>
            <w:proofErr w:type="spellEnd"/>
            <w:r w:rsidRPr="00196B2B">
              <w:rPr>
                <w:rFonts w:ascii="Arial" w:hAnsi="Arial" w:cs="Arial"/>
              </w:rPr>
              <w:t xml:space="preserve"> }}</w:t>
            </w:r>
          </w:p>
        </w:tc>
      </w:tr>
    </w:tbl>
    <w:p w14:paraId="3CAAAED1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24"/>
        <w:gridCol w:w="8726"/>
      </w:tblGrid>
      <w:tr w:rsidR="00E93BF3" w:rsidRPr="00AF55C1" w14:paraId="502B9FBA" w14:textId="77777777" w:rsidTr="00F1420B">
        <w:trPr>
          <w:trHeight w:val="315"/>
          <w:tblCellSpacing w:w="15" w:type="dxa"/>
        </w:trPr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7B0156D2" w14:textId="77777777" w:rsidR="00987442" w:rsidRPr="00AF55C1" w:rsidRDefault="00987442"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Domicilio:</w:t>
            </w:r>
          </w:p>
        </w:tc>
        <w:tc>
          <w:tcPr>
            <w:tcW w:w="85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6CC0C1" w14:textId="57C181B1" w:rsidR="00431D71" w:rsidRPr="00BC02F4" w:rsidRDefault="00196B2B" w:rsidP="00E960A2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196B2B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196B2B">
              <w:rPr>
                <w:rFonts w:ascii="Arial" w:hAnsi="Arial" w:cs="Arial"/>
                <w:sz w:val="18"/>
                <w:szCs w:val="18"/>
              </w:rPr>
              <w:t>domicilio</w:t>
            </w:r>
            <w:proofErr w:type="gramEnd"/>
            <w:r w:rsidRPr="00196B2B">
              <w:rPr>
                <w:rFonts w:ascii="Arial" w:hAnsi="Arial" w:cs="Arial"/>
                <w:sz w:val="18"/>
                <w:szCs w:val="18"/>
              </w:rPr>
              <w:t>_comprador</w:t>
            </w:r>
            <w:proofErr w:type="spellEnd"/>
            <w:r w:rsidRPr="00196B2B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</w:tr>
    </w:tbl>
    <w:p w14:paraId="349B86E6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24"/>
        <w:gridCol w:w="8726"/>
      </w:tblGrid>
      <w:tr w:rsidR="00E93BF3" w:rsidRPr="00AF55C1" w14:paraId="1AAF8E0A" w14:textId="77777777">
        <w:trPr>
          <w:tblCellSpacing w:w="15" w:type="dxa"/>
        </w:trPr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4D9307B6" w14:textId="77777777" w:rsidR="00987442" w:rsidRPr="00AF55C1" w:rsidRDefault="00987442"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Generales:</w:t>
            </w:r>
          </w:p>
        </w:tc>
        <w:tc>
          <w:tcPr>
            <w:tcW w:w="85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9BA903" w14:textId="31EB41CF" w:rsidR="00BC02F4" w:rsidRPr="00377C85" w:rsidRDefault="00196B2B" w:rsidP="004F1A20">
            <w:pPr>
              <w:pStyle w:val="Sinespaciado"/>
              <w:rPr>
                <w:rFonts w:ascii="Arial" w:hAnsi="Arial"/>
                <w:noProof/>
                <w:sz w:val="14"/>
                <w:szCs w:val="14"/>
                <w:lang w:val="es-ES_tradnl" w:eastAsia="es-MX"/>
              </w:rPr>
            </w:pPr>
            <w:r w:rsidRPr="00196B2B">
              <w:rPr>
                <w:rFonts w:ascii="Arial" w:hAnsi="Arial"/>
                <w:noProof/>
                <w:sz w:val="14"/>
                <w:szCs w:val="14"/>
                <w:lang w:val="es-ES_tradnl" w:eastAsia="es-MX"/>
              </w:rPr>
              <w:t>{{ estado_civil_comprador }}</w:t>
            </w:r>
          </w:p>
        </w:tc>
      </w:tr>
    </w:tbl>
    <w:p w14:paraId="5BE8E714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037"/>
        <w:gridCol w:w="2513"/>
        <w:gridCol w:w="1726"/>
        <w:gridCol w:w="2774"/>
      </w:tblGrid>
      <w:tr w:rsidR="00E93BF3" w:rsidRPr="00AF55C1" w14:paraId="545F3E80" w14:textId="77777777">
        <w:trPr>
          <w:trHeight w:val="345"/>
          <w:tblCellSpacing w:w="15" w:type="dxa"/>
        </w:trPr>
        <w:tc>
          <w:tcPr>
            <w:tcW w:w="2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10F5D51E" w14:textId="77777777" w:rsidR="00987442" w:rsidRPr="00AF55C1" w:rsidRDefault="00987442"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Registro Federal de Contribuyentes:</w:t>
            </w:r>
          </w:p>
        </w:tc>
        <w:tc>
          <w:tcPr>
            <w:tcW w:w="24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FD9420" w14:textId="77777777" w:rsidR="00BC02F4" w:rsidRPr="00BC02F4" w:rsidRDefault="00BC02F4" w:rsidP="008C6EBF">
            <w:pPr>
              <w:pBdr>
                <w:top w:val="single" w:sz="6" w:space="1" w:color="000000"/>
              </w:pBdr>
              <w:rPr>
                <w:rFonts w:ascii="Arial Narrow" w:hAnsi="Arial Narrow"/>
                <w:b/>
                <w:iCs/>
                <w:sz w:val="18"/>
                <w:szCs w:val="18"/>
                <w:lang w:val="es-ES_tradnl"/>
              </w:rPr>
            </w:pPr>
          </w:p>
        </w:tc>
        <w:tc>
          <w:tcPr>
            <w:tcW w:w="1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38285A41" w14:textId="77777777" w:rsidR="00987442" w:rsidRPr="00AF55C1" w:rsidRDefault="00987442" w:rsidP="001B5129"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CURP</w:t>
            </w:r>
          </w:p>
        </w:tc>
        <w:tc>
          <w:tcPr>
            <w:tcW w:w="26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1B4627" w14:textId="1EF8A34D" w:rsidR="00400C48" w:rsidRPr="00D56358" w:rsidRDefault="00116FC4" w:rsidP="008C6EBF">
            <w:pPr>
              <w:pBdr>
                <w:top w:val="single" w:sz="6" w:space="1" w:color="000000"/>
              </w:pBdr>
              <w:rPr>
                <w:rFonts w:ascii="Arial" w:hAnsi="Arial" w:cs="Arial"/>
                <w:sz w:val="16"/>
                <w:lang w:eastAsia="es-MX"/>
              </w:rPr>
            </w:pPr>
            <w:proofErr w:type="gramStart"/>
            <w:r w:rsidRPr="00116FC4">
              <w:rPr>
                <w:rFonts w:ascii="Arial" w:hAnsi="Arial" w:cs="Arial"/>
                <w:sz w:val="16"/>
                <w:lang w:eastAsia="es-MX"/>
              </w:rPr>
              <w:t xml:space="preserve">{{ </w:t>
            </w:r>
            <w:proofErr w:type="spellStart"/>
            <w:r w:rsidRPr="00116FC4">
              <w:rPr>
                <w:rFonts w:ascii="Arial" w:hAnsi="Arial" w:cs="Arial"/>
                <w:sz w:val="16"/>
                <w:lang w:eastAsia="es-MX"/>
              </w:rPr>
              <w:t>curp</w:t>
            </w:r>
            <w:proofErr w:type="gramEnd"/>
            <w:r w:rsidRPr="00116FC4">
              <w:rPr>
                <w:rFonts w:ascii="Arial" w:hAnsi="Arial" w:cs="Arial"/>
                <w:sz w:val="16"/>
                <w:lang w:eastAsia="es-MX"/>
              </w:rPr>
              <w:t>_comprador</w:t>
            </w:r>
            <w:proofErr w:type="spellEnd"/>
            <w:r w:rsidRPr="00116FC4">
              <w:rPr>
                <w:rFonts w:ascii="Arial" w:hAnsi="Arial" w:cs="Arial"/>
                <w:sz w:val="16"/>
                <w:lang w:eastAsia="es-MX"/>
              </w:rPr>
              <w:t xml:space="preserve"> }}</w:t>
            </w:r>
          </w:p>
        </w:tc>
      </w:tr>
    </w:tbl>
    <w:p w14:paraId="64EDA9C3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196"/>
        <w:gridCol w:w="666"/>
        <w:gridCol w:w="841"/>
        <w:gridCol w:w="811"/>
        <w:gridCol w:w="811"/>
        <w:gridCol w:w="799"/>
        <w:gridCol w:w="761"/>
        <w:gridCol w:w="1039"/>
        <w:gridCol w:w="1126"/>
      </w:tblGrid>
      <w:tr w:rsidR="00E93BF3" w:rsidRPr="00AF55C1" w14:paraId="7322C81F" w14:textId="77777777">
        <w:trPr>
          <w:tblCellSpacing w:w="15" w:type="dxa"/>
        </w:trPr>
        <w:tc>
          <w:tcPr>
            <w:tcW w:w="35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0C9681F3" w14:textId="77777777" w:rsidR="00987442" w:rsidRPr="00AF55C1" w:rsidRDefault="00987442"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Clasificación del Inmueble Transmitido</w:t>
            </w:r>
          </w:p>
        </w:tc>
        <w:tc>
          <w:tcPr>
            <w:tcW w:w="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03EE2B" w14:textId="77777777" w:rsidR="00987442" w:rsidRPr="00AF55C1" w:rsidRDefault="00987442"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Urbano</w:t>
            </w:r>
          </w:p>
        </w:tc>
        <w:tc>
          <w:tcPr>
            <w:tcW w:w="7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02D4A584" w14:textId="1D2EE94F" w:rsidR="00987442" w:rsidRPr="00AF55C1" w:rsidRDefault="00195CC0">
            <w:pPr>
              <w:jc w:val="center"/>
            </w:pPr>
            <w:r w:rsidRPr="00195CC0">
              <w:rPr>
                <w:rFonts w:ascii="Arial" w:hAnsi="Arial"/>
                <w:szCs w:val="22"/>
              </w:rPr>
              <w:t>[</w:t>
            </w:r>
            <w:r w:rsidR="00451F59">
              <w:rPr>
                <w:rFonts w:ascii="Arial" w:hAnsi="Arial"/>
                <w:sz w:val="16"/>
              </w:rPr>
              <w:t xml:space="preserve"> </w:t>
            </w:r>
            <w:proofErr w:type="gramStart"/>
            <w:r w:rsidR="00116FC4" w:rsidRPr="00195CC0">
              <w:rPr>
                <w:rFonts w:ascii="Arial" w:hAnsi="Arial"/>
                <w:sz w:val="18"/>
                <w:szCs w:val="21"/>
              </w:rPr>
              <w:t xml:space="preserve">{{ </w:t>
            </w:r>
            <w:proofErr w:type="spellStart"/>
            <w:r w:rsidR="00116FC4" w:rsidRPr="00195CC0">
              <w:rPr>
                <w:rFonts w:ascii="Arial" w:hAnsi="Arial"/>
                <w:sz w:val="18"/>
                <w:szCs w:val="21"/>
              </w:rPr>
              <w:t>x</w:t>
            </w:r>
            <w:proofErr w:type="gramEnd"/>
            <w:r w:rsidR="00116FC4" w:rsidRPr="00195CC0">
              <w:rPr>
                <w:rFonts w:ascii="Arial" w:hAnsi="Arial"/>
                <w:sz w:val="18"/>
                <w:szCs w:val="21"/>
              </w:rPr>
              <w:t>_</w:t>
            </w:r>
            <w:proofErr w:type="gramStart"/>
            <w:r w:rsidR="00116FC4" w:rsidRPr="00195CC0">
              <w:rPr>
                <w:rFonts w:ascii="Arial" w:hAnsi="Arial"/>
                <w:sz w:val="18"/>
                <w:szCs w:val="21"/>
              </w:rPr>
              <w:t>urbano</w:t>
            </w:r>
            <w:proofErr w:type="spellEnd"/>
            <w:r w:rsidR="00116FC4" w:rsidRPr="00195CC0">
              <w:rPr>
                <w:rFonts w:ascii="Arial" w:hAnsi="Arial"/>
                <w:sz w:val="18"/>
                <w:szCs w:val="21"/>
              </w:rPr>
              <w:t xml:space="preserve"> }</w:t>
            </w:r>
            <w:proofErr w:type="gramEnd"/>
            <w:r w:rsidR="00116FC4" w:rsidRPr="00195CC0">
              <w:rPr>
                <w:rFonts w:ascii="Arial" w:hAnsi="Arial"/>
                <w:sz w:val="18"/>
                <w:szCs w:val="21"/>
              </w:rPr>
              <w:t xml:space="preserve">} </w:t>
            </w:r>
            <w:r w:rsidRPr="00195CC0">
              <w:rPr>
                <w:rFonts w:ascii="Arial" w:hAnsi="Arial"/>
                <w:szCs w:val="22"/>
              </w:rPr>
              <w:t>]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DE6DC7" w14:textId="77777777" w:rsidR="00987442" w:rsidRPr="00AF55C1" w:rsidRDefault="00987442"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Rústico</w:t>
            </w:r>
          </w:p>
        </w:tc>
        <w:tc>
          <w:tcPr>
            <w:tcW w:w="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1A26474F" w14:textId="00F4CE35" w:rsidR="00987442" w:rsidRPr="00AF55C1" w:rsidRDefault="00195CC0">
            <w:pPr>
              <w:jc w:val="center"/>
            </w:pPr>
            <w:r w:rsidRPr="00195CC0">
              <w:rPr>
                <w:rFonts w:ascii="Arial" w:hAnsi="Arial"/>
                <w:szCs w:val="22"/>
              </w:rPr>
              <w:t>[</w:t>
            </w:r>
            <w:r>
              <w:rPr>
                <w:rFonts w:ascii="Arial" w:hAnsi="Arial"/>
                <w:sz w:val="16"/>
              </w:rPr>
              <w:t xml:space="preserve"> </w:t>
            </w:r>
            <w:proofErr w:type="gramStart"/>
            <w:r w:rsidRPr="00195CC0">
              <w:rPr>
                <w:rFonts w:ascii="Arial" w:hAnsi="Arial"/>
                <w:sz w:val="18"/>
                <w:szCs w:val="21"/>
              </w:rPr>
              <w:t xml:space="preserve">{{ </w:t>
            </w:r>
            <w:proofErr w:type="spellStart"/>
            <w:r w:rsidRPr="00195CC0">
              <w:rPr>
                <w:rFonts w:ascii="Arial" w:hAnsi="Arial"/>
                <w:sz w:val="18"/>
                <w:szCs w:val="21"/>
              </w:rPr>
              <w:t>x</w:t>
            </w:r>
            <w:proofErr w:type="gramEnd"/>
            <w:r w:rsidRPr="00195CC0">
              <w:rPr>
                <w:rFonts w:ascii="Arial" w:hAnsi="Arial"/>
                <w:sz w:val="18"/>
                <w:szCs w:val="21"/>
              </w:rPr>
              <w:t>_</w:t>
            </w:r>
            <w:proofErr w:type="gramStart"/>
            <w:r>
              <w:rPr>
                <w:rFonts w:ascii="Arial" w:hAnsi="Arial"/>
                <w:sz w:val="18"/>
                <w:szCs w:val="21"/>
              </w:rPr>
              <w:t>rustico</w:t>
            </w:r>
            <w:proofErr w:type="spellEnd"/>
            <w:r w:rsidRPr="00195CC0">
              <w:rPr>
                <w:rFonts w:ascii="Arial" w:hAnsi="Arial"/>
                <w:sz w:val="18"/>
                <w:szCs w:val="21"/>
              </w:rPr>
              <w:t xml:space="preserve"> }</w:t>
            </w:r>
            <w:proofErr w:type="gramEnd"/>
            <w:r w:rsidRPr="00195CC0">
              <w:rPr>
                <w:rFonts w:ascii="Arial" w:hAnsi="Arial"/>
                <w:sz w:val="18"/>
                <w:szCs w:val="21"/>
              </w:rPr>
              <w:t xml:space="preserve">} </w:t>
            </w:r>
            <w:r w:rsidRPr="00195CC0">
              <w:rPr>
                <w:rFonts w:ascii="Arial" w:hAnsi="Arial"/>
                <w:szCs w:val="22"/>
              </w:rPr>
              <w:t>]</w:t>
            </w:r>
          </w:p>
        </w:tc>
        <w:tc>
          <w:tcPr>
            <w:tcW w:w="7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8A6E47" w14:textId="77777777" w:rsidR="00987442" w:rsidRPr="00AF55C1" w:rsidRDefault="008C61B8">
            <w:r>
              <w:rPr>
                <w:rStyle w:val="Textoennegrita"/>
                <w:rFonts w:ascii="Arial" w:hAnsi="Arial" w:cs="Arial"/>
                <w:sz w:val="15"/>
                <w:szCs w:val="15"/>
              </w:rPr>
              <w:t>Terreno</w:t>
            </w:r>
          </w:p>
        </w:tc>
        <w:tc>
          <w:tcPr>
            <w:tcW w:w="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5EB565B2" w14:textId="3B6592A7" w:rsidR="00987442" w:rsidRPr="00AF55C1" w:rsidRDefault="00195CC0">
            <w:pPr>
              <w:jc w:val="center"/>
            </w:pPr>
            <w:r w:rsidRPr="00195CC0">
              <w:rPr>
                <w:rFonts w:ascii="Arial" w:hAnsi="Arial"/>
                <w:szCs w:val="22"/>
              </w:rPr>
              <w:t>[</w:t>
            </w:r>
            <w:r>
              <w:rPr>
                <w:rFonts w:ascii="Arial" w:hAnsi="Arial"/>
                <w:sz w:val="16"/>
              </w:rPr>
              <w:t xml:space="preserve"> </w:t>
            </w:r>
            <w:proofErr w:type="gramStart"/>
            <w:r w:rsidRPr="00195CC0">
              <w:rPr>
                <w:rFonts w:ascii="Arial" w:hAnsi="Arial"/>
                <w:sz w:val="18"/>
                <w:szCs w:val="21"/>
              </w:rPr>
              <w:t xml:space="preserve">{{ </w:t>
            </w:r>
            <w:proofErr w:type="spellStart"/>
            <w:r w:rsidRPr="00195CC0">
              <w:rPr>
                <w:rFonts w:ascii="Arial" w:hAnsi="Arial"/>
                <w:sz w:val="18"/>
                <w:szCs w:val="21"/>
              </w:rPr>
              <w:t>x</w:t>
            </w:r>
            <w:proofErr w:type="gramEnd"/>
            <w:r w:rsidRPr="00195CC0">
              <w:rPr>
                <w:rFonts w:ascii="Arial" w:hAnsi="Arial"/>
                <w:sz w:val="18"/>
                <w:szCs w:val="21"/>
              </w:rPr>
              <w:t>_</w:t>
            </w:r>
            <w:proofErr w:type="gramStart"/>
            <w:r>
              <w:rPr>
                <w:rFonts w:ascii="Arial" w:hAnsi="Arial"/>
                <w:sz w:val="18"/>
                <w:szCs w:val="21"/>
              </w:rPr>
              <w:t>baldio</w:t>
            </w:r>
            <w:proofErr w:type="spellEnd"/>
            <w:r w:rsidRPr="00195CC0">
              <w:rPr>
                <w:rFonts w:ascii="Arial" w:hAnsi="Arial"/>
                <w:sz w:val="18"/>
                <w:szCs w:val="21"/>
              </w:rPr>
              <w:t xml:space="preserve"> }</w:t>
            </w:r>
            <w:proofErr w:type="gramEnd"/>
            <w:r w:rsidRPr="00195CC0">
              <w:rPr>
                <w:rFonts w:ascii="Arial" w:hAnsi="Arial"/>
                <w:sz w:val="18"/>
                <w:szCs w:val="21"/>
              </w:rPr>
              <w:t xml:space="preserve">} </w:t>
            </w:r>
            <w:r w:rsidRPr="00195CC0">
              <w:rPr>
                <w:rFonts w:ascii="Arial" w:hAnsi="Arial"/>
                <w:szCs w:val="22"/>
              </w:rPr>
              <w:t>]</w:t>
            </w:r>
          </w:p>
        </w:tc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0B3793" w14:textId="77777777" w:rsidR="00987442" w:rsidRPr="00AF55C1" w:rsidRDefault="00987442"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Construido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79600167" w14:textId="38BB91E6" w:rsidR="00987442" w:rsidRPr="00AF55C1" w:rsidRDefault="008C6EBF">
            <w:pPr>
              <w:jc w:val="center"/>
            </w:pPr>
            <w:r>
              <w:rPr>
                <w:rFonts w:ascii="Arial" w:hAnsi="Arial"/>
                <w:sz w:val="16"/>
              </w:rPr>
              <w:t xml:space="preserve"> </w:t>
            </w:r>
            <w:r w:rsidR="00195CC0" w:rsidRPr="00195CC0">
              <w:rPr>
                <w:rFonts w:ascii="Arial" w:hAnsi="Arial"/>
                <w:szCs w:val="22"/>
              </w:rPr>
              <w:t>[</w:t>
            </w:r>
            <w:r w:rsidR="00195CC0">
              <w:rPr>
                <w:rFonts w:ascii="Arial" w:hAnsi="Arial"/>
                <w:sz w:val="16"/>
              </w:rPr>
              <w:t xml:space="preserve"> </w:t>
            </w:r>
            <w:proofErr w:type="gramStart"/>
            <w:r w:rsidR="00195CC0" w:rsidRPr="00195CC0">
              <w:rPr>
                <w:rFonts w:ascii="Arial" w:hAnsi="Arial"/>
                <w:sz w:val="18"/>
                <w:szCs w:val="21"/>
              </w:rPr>
              <w:t xml:space="preserve">{{ </w:t>
            </w:r>
            <w:proofErr w:type="spellStart"/>
            <w:r w:rsidR="00195CC0" w:rsidRPr="00195CC0">
              <w:rPr>
                <w:rFonts w:ascii="Arial" w:hAnsi="Arial"/>
                <w:sz w:val="18"/>
                <w:szCs w:val="21"/>
              </w:rPr>
              <w:t>x</w:t>
            </w:r>
            <w:proofErr w:type="gramEnd"/>
            <w:r w:rsidR="00195CC0" w:rsidRPr="00195CC0">
              <w:rPr>
                <w:rFonts w:ascii="Arial" w:hAnsi="Arial"/>
                <w:sz w:val="18"/>
                <w:szCs w:val="21"/>
              </w:rPr>
              <w:t>_</w:t>
            </w:r>
            <w:proofErr w:type="gramStart"/>
            <w:r w:rsidR="00195CC0">
              <w:rPr>
                <w:rFonts w:ascii="Arial" w:hAnsi="Arial"/>
                <w:sz w:val="18"/>
                <w:szCs w:val="21"/>
              </w:rPr>
              <w:t>construido</w:t>
            </w:r>
            <w:proofErr w:type="spellEnd"/>
            <w:r w:rsidR="00195CC0" w:rsidRPr="00195CC0">
              <w:rPr>
                <w:rFonts w:ascii="Arial" w:hAnsi="Arial"/>
                <w:sz w:val="18"/>
                <w:szCs w:val="21"/>
              </w:rPr>
              <w:t xml:space="preserve"> }</w:t>
            </w:r>
            <w:proofErr w:type="gramEnd"/>
            <w:r w:rsidR="00195CC0" w:rsidRPr="00195CC0">
              <w:rPr>
                <w:rFonts w:ascii="Arial" w:hAnsi="Arial"/>
                <w:sz w:val="18"/>
                <w:szCs w:val="21"/>
              </w:rPr>
              <w:t xml:space="preserve">} </w:t>
            </w:r>
            <w:r w:rsidR="00195CC0" w:rsidRPr="00195CC0">
              <w:rPr>
                <w:rFonts w:ascii="Arial" w:hAnsi="Arial"/>
                <w:szCs w:val="22"/>
              </w:rPr>
              <w:t>]</w:t>
            </w:r>
          </w:p>
        </w:tc>
      </w:tr>
    </w:tbl>
    <w:p w14:paraId="18644945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050"/>
      </w:tblGrid>
      <w:tr w:rsidR="00E93BF3" w:rsidRPr="00586CD3" w14:paraId="092AF04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5A5BA738" w14:textId="69EF1F7E" w:rsidR="00987442" w:rsidRPr="00116FC4" w:rsidRDefault="00987442">
            <w:pPr>
              <w:rPr>
                <w:b/>
                <w:bCs/>
              </w:rPr>
            </w:pPr>
            <w:r w:rsidRPr="00586CD3">
              <w:rPr>
                <w:rStyle w:val="Textoennegrita"/>
                <w:rFonts w:ascii="Arial" w:hAnsi="Arial" w:cs="Arial"/>
                <w:b w:val="0"/>
                <w:sz w:val="15"/>
                <w:szCs w:val="15"/>
              </w:rPr>
              <w:t>Ubicación, Medidas y Linderos</w:t>
            </w:r>
            <w:r w:rsidR="00116FC4">
              <w:rPr>
                <w:rStyle w:val="Textoennegrita"/>
                <w:rFonts w:ascii="Arial" w:hAnsi="Arial" w:cs="Arial"/>
                <w:b w:val="0"/>
                <w:sz w:val="15"/>
                <w:szCs w:val="15"/>
              </w:rPr>
              <w:t>:</w:t>
            </w:r>
            <w:r w:rsidR="00116FC4">
              <w:rPr>
                <w:rStyle w:val="Textoennegrita"/>
                <w:rFonts w:ascii="Arial" w:hAnsi="Arial" w:cs="Arial"/>
                <w:sz w:val="15"/>
                <w:szCs w:val="15"/>
              </w:rPr>
              <w:t xml:space="preserve"> </w:t>
            </w:r>
            <w:proofErr w:type="gramStart"/>
            <w:r w:rsidR="00116FC4" w:rsidRPr="00116FC4">
              <w:rPr>
                <w:rStyle w:val="Textoennegrita"/>
                <w:rFonts w:ascii="Arial" w:hAnsi="Arial" w:cs="Arial"/>
                <w:sz w:val="15"/>
                <w:szCs w:val="15"/>
              </w:rPr>
              <w:t xml:space="preserve">{{ </w:t>
            </w:r>
            <w:proofErr w:type="spellStart"/>
            <w:r w:rsidR="00116FC4" w:rsidRPr="00116FC4">
              <w:rPr>
                <w:rStyle w:val="Textoennegrita"/>
                <w:rFonts w:ascii="Arial" w:hAnsi="Arial" w:cs="Arial"/>
                <w:sz w:val="15"/>
                <w:szCs w:val="15"/>
              </w:rPr>
              <w:t>ubicacion</w:t>
            </w:r>
            <w:proofErr w:type="gramEnd"/>
            <w:r w:rsidR="00116FC4" w:rsidRPr="00116FC4">
              <w:rPr>
                <w:rStyle w:val="Textoennegrita"/>
                <w:rFonts w:ascii="Arial" w:hAnsi="Arial" w:cs="Arial"/>
                <w:sz w:val="15"/>
                <w:szCs w:val="15"/>
              </w:rPr>
              <w:t>_inmueble</w:t>
            </w:r>
            <w:proofErr w:type="spellEnd"/>
            <w:r w:rsidR="00116FC4" w:rsidRPr="00116FC4">
              <w:rPr>
                <w:rStyle w:val="Textoennegrita"/>
                <w:rFonts w:ascii="Arial" w:hAnsi="Arial" w:cs="Arial"/>
                <w:sz w:val="15"/>
                <w:szCs w:val="15"/>
              </w:rPr>
              <w:t xml:space="preserve"> }}</w:t>
            </w:r>
          </w:p>
        </w:tc>
      </w:tr>
    </w:tbl>
    <w:p w14:paraId="4F519576" w14:textId="77777777" w:rsidR="00987442" w:rsidRPr="00586CD3" w:rsidRDefault="00987442">
      <w:pPr>
        <w:rPr>
          <w:vanish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050"/>
      </w:tblGrid>
      <w:tr w:rsidR="00D916A9" w:rsidRPr="00586CD3" w14:paraId="293F44C8" w14:textId="77777777">
        <w:trPr>
          <w:tblCellSpacing w:w="15" w:type="dxa"/>
        </w:trPr>
        <w:tc>
          <w:tcPr>
            <w:tcW w:w="9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7DFA165" w14:textId="77777777" w:rsidR="00D916A9" w:rsidRDefault="007C6271" w:rsidP="00D916A9">
            <w:pPr>
              <w:jc w:val="both"/>
              <w:rPr>
                <w:rFonts w:ascii="Arial" w:hAnsi="Arial"/>
                <w:b/>
                <w:bCs/>
                <w:sz w:val="18"/>
                <w:lang w:val="es-MX" w:eastAsia="es-MX"/>
              </w:rPr>
            </w:pPr>
            <w:r>
              <w:rPr>
                <w:rFonts w:ascii="Arial" w:hAnsi="Arial"/>
                <w:b/>
                <w:bCs/>
                <w:sz w:val="18"/>
                <w:lang w:val="es-MX" w:eastAsia="es-MX"/>
              </w:rPr>
              <w:t xml:space="preserve">Uso: </w:t>
            </w:r>
          </w:p>
        </w:tc>
      </w:tr>
    </w:tbl>
    <w:p w14:paraId="7B3E831F" w14:textId="77777777" w:rsidR="00987442" w:rsidRPr="00586CD3" w:rsidRDefault="00987442">
      <w:pPr>
        <w:rPr>
          <w:vanish/>
        </w:rPr>
      </w:pPr>
    </w:p>
    <w:tbl>
      <w:tblPr>
        <w:tblW w:w="100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050"/>
      </w:tblGrid>
      <w:tr w:rsidR="00E93BF3" w:rsidRPr="00AF55C1" w14:paraId="34984C9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28392DA1" w14:textId="77777777" w:rsidR="00987442" w:rsidRPr="00AF55C1" w:rsidRDefault="00987442"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Procedencia o Antecedentes de la Adquisición:</w:t>
            </w:r>
          </w:p>
        </w:tc>
      </w:tr>
    </w:tbl>
    <w:p w14:paraId="51BEDAD3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050"/>
      </w:tblGrid>
      <w:tr w:rsidR="00E016FB" w:rsidRPr="00AF55C1" w14:paraId="53A849F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DDC3AB" w14:textId="77777777" w:rsidR="008C61B8" w:rsidRPr="00E016FB" w:rsidRDefault="008C61B8" w:rsidP="00992410">
            <w:pPr>
              <w:widowControl w:val="0"/>
              <w:tabs>
                <w:tab w:val="right" w:leader="hyphen" w:pos="7229"/>
              </w:tabs>
              <w:spacing w:line="360" w:lineRule="auto"/>
              <w:jc w:val="both"/>
              <w:rPr>
                <w:bCs/>
                <w:sz w:val="17"/>
                <w:szCs w:val="17"/>
                <w:lang w:val="es-MX"/>
              </w:rPr>
            </w:pPr>
          </w:p>
        </w:tc>
      </w:tr>
    </w:tbl>
    <w:p w14:paraId="7A2B6B10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783"/>
        <w:gridCol w:w="730"/>
        <w:gridCol w:w="990"/>
        <w:gridCol w:w="598"/>
        <w:gridCol w:w="712"/>
        <w:gridCol w:w="862"/>
        <w:gridCol w:w="1057"/>
        <w:gridCol w:w="3318"/>
      </w:tblGrid>
      <w:tr w:rsidR="00E93BF3" w:rsidRPr="00AF55C1" w14:paraId="1B036C52" w14:textId="77777777">
        <w:trPr>
          <w:tblCellSpacing w:w="15" w:type="dxa"/>
        </w:trPr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6EB74430" w14:textId="77777777" w:rsidR="00987442" w:rsidRPr="00AF55C1" w:rsidRDefault="00987442"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Lo Transmitido Constituye: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BFDD8D" w14:textId="77777777" w:rsidR="00987442" w:rsidRPr="00AF55C1" w:rsidRDefault="00987442"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Fracción</w:t>
            </w:r>
          </w:p>
        </w:tc>
        <w:tc>
          <w:tcPr>
            <w:tcW w:w="3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66A3244A" w14:textId="6A948B0A" w:rsidR="00987442" w:rsidRPr="00B062A5" w:rsidRDefault="00B062A5">
            <w:pPr>
              <w:jc w:val="center"/>
              <w:rPr>
                <w:b/>
                <w:bCs/>
              </w:rPr>
            </w:pPr>
            <w:r w:rsidRPr="00B062A5">
              <w:rPr>
                <w:b/>
                <w:bCs/>
              </w:rPr>
              <w:t xml:space="preserve">[ </w:t>
            </w:r>
            <w:proofErr w:type="gramStart"/>
            <w:r w:rsidRPr="00B062A5">
              <w:rPr>
                <w:b/>
                <w:bCs/>
              </w:rPr>
              <w:t xml:space="preserve">{{ </w:t>
            </w:r>
            <w:proofErr w:type="spellStart"/>
            <w:r w:rsidRPr="00B062A5">
              <w:rPr>
                <w:b/>
                <w:bCs/>
              </w:rPr>
              <w:t>x</w:t>
            </w:r>
            <w:proofErr w:type="gramEnd"/>
            <w:r w:rsidRPr="00B062A5">
              <w:rPr>
                <w:b/>
                <w:bCs/>
              </w:rPr>
              <w:t>_</w:t>
            </w:r>
            <w:proofErr w:type="gramStart"/>
            <w:r w:rsidRPr="00B062A5">
              <w:rPr>
                <w:b/>
                <w:bCs/>
              </w:rPr>
              <w:t>fraccion</w:t>
            </w:r>
            <w:proofErr w:type="spellEnd"/>
            <w:r w:rsidRPr="00B062A5">
              <w:rPr>
                <w:b/>
                <w:bCs/>
              </w:rPr>
              <w:t xml:space="preserve"> }</w:t>
            </w:r>
            <w:proofErr w:type="gramEnd"/>
            <w:r w:rsidRPr="00B062A5">
              <w:rPr>
                <w:b/>
                <w:bCs/>
              </w:rPr>
              <w:t xml:space="preserve">} ]          </w:t>
            </w:r>
          </w:p>
        </w:tc>
        <w:tc>
          <w:tcPr>
            <w:tcW w:w="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B42252" w14:textId="77777777" w:rsidR="00987442" w:rsidRPr="00AF55C1" w:rsidRDefault="00987442"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Resto:</w:t>
            </w:r>
          </w:p>
        </w:tc>
        <w:tc>
          <w:tcPr>
            <w:tcW w:w="4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68956BCB" w14:textId="74059A4F" w:rsidR="00987442" w:rsidRPr="00B062A5" w:rsidRDefault="00B062A5">
            <w:pPr>
              <w:jc w:val="center"/>
              <w:rPr>
                <w:b/>
                <w:bCs/>
              </w:rPr>
            </w:pPr>
            <w:r w:rsidRPr="00B062A5">
              <w:rPr>
                <w:b/>
                <w:bCs/>
              </w:rPr>
              <w:t xml:space="preserve">[ </w:t>
            </w:r>
            <w:proofErr w:type="gramStart"/>
            <w:r w:rsidRPr="00B062A5">
              <w:rPr>
                <w:b/>
                <w:bCs/>
              </w:rPr>
              <w:t xml:space="preserve">{{ </w:t>
            </w:r>
            <w:proofErr w:type="spellStart"/>
            <w:r w:rsidRPr="00B062A5">
              <w:rPr>
                <w:b/>
                <w:bCs/>
              </w:rPr>
              <w:t>x</w:t>
            </w:r>
            <w:proofErr w:type="gramEnd"/>
            <w:r w:rsidRPr="00B062A5">
              <w:rPr>
                <w:b/>
                <w:bCs/>
              </w:rPr>
              <w:t>_</w:t>
            </w:r>
            <w:proofErr w:type="gramStart"/>
            <w:r>
              <w:rPr>
                <w:b/>
                <w:bCs/>
              </w:rPr>
              <w:t>resto</w:t>
            </w:r>
            <w:r w:rsidRPr="00B062A5">
              <w:rPr>
                <w:b/>
                <w:bCs/>
              </w:rPr>
              <w:t xml:space="preserve"> }</w:t>
            </w:r>
            <w:proofErr w:type="gramEnd"/>
            <w:r w:rsidRPr="00B062A5">
              <w:rPr>
                <w:b/>
                <w:bCs/>
              </w:rPr>
              <w:t>}</w:t>
            </w:r>
            <w:proofErr w:type="spellEnd"/>
            <w:r w:rsidRPr="00B062A5">
              <w:rPr>
                <w:b/>
                <w:bCs/>
              </w:rPr>
              <w:t xml:space="preserve"> ]          </w:t>
            </w:r>
          </w:p>
        </w:tc>
        <w:tc>
          <w:tcPr>
            <w:tcW w:w="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5539F1" w14:textId="77777777" w:rsidR="00987442" w:rsidRPr="00AF55C1" w:rsidRDefault="00987442"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Totalidad:</w:t>
            </w:r>
          </w:p>
        </w:tc>
        <w:tc>
          <w:tcPr>
            <w:tcW w:w="3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2B9C9B4F" w14:textId="749A4A86" w:rsidR="00987442" w:rsidRPr="00B062A5" w:rsidRDefault="00B062A5" w:rsidP="00E04058">
            <w:pPr>
              <w:rPr>
                <w:b/>
                <w:bCs/>
              </w:rPr>
            </w:pPr>
            <w:r w:rsidRPr="00B062A5">
              <w:rPr>
                <w:b/>
                <w:bCs/>
              </w:rPr>
              <w:t xml:space="preserve">[ </w:t>
            </w:r>
            <w:proofErr w:type="gramStart"/>
            <w:r w:rsidRPr="00B062A5">
              <w:rPr>
                <w:b/>
                <w:bCs/>
              </w:rPr>
              <w:t xml:space="preserve">{{ </w:t>
            </w:r>
            <w:proofErr w:type="spellStart"/>
            <w:r w:rsidRPr="00B062A5">
              <w:rPr>
                <w:b/>
                <w:bCs/>
              </w:rPr>
              <w:t>x</w:t>
            </w:r>
            <w:proofErr w:type="gramEnd"/>
            <w:r w:rsidRPr="00B062A5">
              <w:rPr>
                <w:b/>
                <w:bCs/>
              </w:rPr>
              <w:t>_</w:t>
            </w:r>
            <w:proofErr w:type="gramStart"/>
            <w:r>
              <w:rPr>
                <w:b/>
                <w:bCs/>
              </w:rPr>
              <w:t>totalidad</w:t>
            </w:r>
            <w:proofErr w:type="spellEnd"/>
            <w:r w:rsidRPr="00B062A5">
              <w:rPr>
                <w:b/>
                <w:bCs/>
              </w:rPr>
              <w:t xml:space="preserve"> }</w:t>
            </w:r>
            <w:proofErr w:type="gramEnd"/>
            <w:r w:rsidRPr="00B062A5">
              <w:rPr>
                <w:b/>
                <w:bCs/>
              </w:rPr>
              <w:t xml:space="preserve">} ]          </w:t>
            </w:r>
          </w:p>
        </w:tc>
        <w:tc>
          <w:tcPr>
            <w:tcW w:w="4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FEE77D" w14:textId="77777777" w:rsidR="00987442" w:rsidRPr="00AF55C1" w:rsidRDefault="00987442"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En relación con el título inmediato anterior</w:t>
            </w:r>
          </w:p>
        </w:tc>
      </w:tr>
    </w:tbl>
    <w:p w14:paraId="6D5F4B52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050"/>
      </w:tblGrid>
      <w:tr w:rsidR="00E93BF3" w:rsidRPr="00AF55C1" w14:paraId="115074E8" w14:textId="77777777">
        <w:trPr>
          <w:tblCellSpacing w:w="15" w:type="dxa"/>
        </w:trPr>
        <w:tc>
          <w:tcPr>
            <w:tcW w:w="0" w:type="auto"/>
            <w:vAlign w:val="center"/>
          </w:tcPr>
          <w:p w14:paraId="7BD97834" w14:textId="77777777" w:rsidR="002745C0" w:rsidRDefault="002745C0">
            <w:pPr>
              <w:rPr>
                <w:rStyle w:val="Textoennegrita"/>
                <w:rFonts w:ascii="Arial" w:hAnsi="Arial" w:cs="Arial"/>
              </w:rPr>
            </w:pPr>
          </w:p>
          <w:p w14:paraId="60E566FD" w14:textId="77777777" w:rsidR="002745C0" w:rsidRDefault="002745C0">
            <w:pPr>
              <w:rPr>
                <w:rStyle w:val="Textoennegrita"/>
                <w:rFonts w:ascii="Arial" w:hAnsi="Arial" w:cs="Arial"/>
              </w:rPr>
            </w:pPr>
          </w:p>
          <w:p w14:paraId="5BACDABD" w14:textId="77777777" w:rsidR="00987442" w:rsidRPr="00AF55C1" w:rsidRDefault="00987442">
            <w:r w:rsidRPr="00AF55C1">
              <w:rPr>
                <w:rStyle w:val="Textoennegrita"/>
                <w:rFonts w:ascii="Arial" w:hAnsi="Arial" w:cs="Arial"/>
              </w:rPr>
              <w:t>VALORES</w:t>
            </w:r>
          </w:p>
        </w:tc>
      </w:tr>
    </w:tbl>
    <w:p w14:paraId="56A19F81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566"/>
        <w:gridCol w:w="1923"/>
        <w:gridCol w:w="1722"/>
        <w:gridCol w:w="2156"/>
        <w:gridCol w:w="2683"/>
      </w:tblGrid>
      <w:tr w:rsidR="00E93BF3" w:rsidRPr="00AF55C1" w14:paraId="7E0065E9" w14:textId="77777777">
        <w:trPr>
          <w:tblCellSpacing w:w="15" w:type="dxa"/>
        </w:trPr>
        <w:tc>
          <w:tcPr>
            <w:tcW w:w="1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1170ECAF" w14:textId="77777777" w:rsidR="00987442" w:rsidRPr="00AF55C1" w:rsidRDefault="00987442">
            <w:pPr>
              <w:jc w:val="center"/>
            </w:pPr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Catastral</w:t>
            </w:r>
          </w:p>
        </w:tc>
        <w:tc>
          <w:tcPr>
            <w:tcW w:w="18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3434C0BA" w14:textId="77777777" w:rsidR="00987442" w:rsidRPr="00AF55C1" w:rsidRDefault="00987442">
            <w:pPr>
              <w:jc w:val="center"/>
            </w:pPr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De la Operación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66D28087" w14:textId="77777777" w:rsidR="00987442" w:rsidRPr="00AF55C1" w:rsidRDefault="00987442">
            <w:pPr>
              <w:jc w:val="center"/>
            </w:pPr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De Avalúo</w:t>
            </w:r>
          </w:p>
        </w:tc>
        <w:tc>
          <w:tcPr>
            <w:tcW w:w="20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34999688" w14:textId="77777777" w:rsidR="00987442" w:rsidRPr="00AF55C1" w:rsidRDefault="00987442">
            <w:pPr>
              <w:jc w:val="center"/>
            </w:pPr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Valor Deducible</w:t>
            </w:r>
          </w:p>
        </w:tc>
        <w:tc>
          <w:tcPr>
            <w:tcW w:w="25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0330B0EF" w14:textId="77777777" w:rsidR="00987442" w:rsidRPr="00AF55C1" w:rsidRDefault="00987442">
            <w:pPr>
              <w:jc w:val="center"/>
            </w:pPr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Valor total del Predio en caso de Fracción</w:t>
            </w:r>
          </w:p>
        </w:tc>
      </w:tr>
    </w:tbl>
    <w:p w14:paraId="7052987A" w14:textId="77777777" w:rsidR="00987442" w:rsidRPr="00AF55C1" w:rsidRDefault="00987442">
      <w:pPr>
        <w:rPr>
          <w:vanish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566"/>
        <w:gridCol w:w="1923"/>
        <w:gridCol w:w="1722"/>
        <w:gridCol w:w="2156"/>
        <w:gridCol w:w="2683"/>
      </w:tblGrid>
      <w:tr w:rsidR="00E93BF3" w:rsidRPr="00AF55C1" w14:paraId="147B7A1A" w14:textId="77777777" w:rsidTr="00BE777D">
        <w:trPr>
          <w:tblCellSpacing w:w="15" w:type="dxa"/>
        </w:trPr>
        <w:tc>
          <w:tcPr>
            <w:tcW w:w="15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B06241" w14:textId="34F59AEA" w:rsidR="00987442" w:rsidRPr="00FA4E22" w:rsidRDefault="00FA4E22" w:rsidP="00FA4E22">
            <w:pPr>
              <w:rPr>
                <w:rFonts w:ascii="Arial" w:eastAsia="Calibri" w:hAnsi="Arial" w:cs="Arial"/>
                <w:b/>
                <w:bCs/>
                <w:sz w:val="16"/>
                <w:szCs w:val="16"/>
                <w:lang w:eastAsia="en-US"/>
              </w:rPr>
            </w:pPr>
            <w:r w:rsidRPr="00FA4E22">
              <w:rPr>
                <w:rFonts w:ascii="Arial" w:eastAsia="Calibri" w:hAnsi="Arial" w:cs="Arial"/>
                <w:b/>
                <w:bCs/>
                <w:sz w:val="16"/>
                <w:szCs w:val="16"/>
                <w:lang w:eastAsia="en-US"/>
              </w:rPr>
              <w:t xml:space="preserve">$ </w:t>
            </w:r>
            <w:proofErr w:type="gramStart"/>
            <w:r w:rsidRPr="00FA4E22">
              <w:rPr>
                <w:rFonts w:ascii="Arial" w:eastAsia="Calibri" w:hAnsi="Arial" w:cs="Arial"/>
                <w:b/>
                <w:bCs/>
                <w:sz w:val="16"/>
                <w:szCs w:val="16"/>
                <w:lang w:eastAsia="en-US"/>
              </w:rPr>
              <w:t xml:space="preserve">{{ </w:t>
            </w:r>
            <w:proofErr w:type="spellStart"/>
            <w:r w:rsidRPr="00FA4E22">
              <w:rPr>
                <w:rFonts w:ascii="Arial" w:eastAsia="Calibri" w:hAnsi="Arial" w:cs="Arial"/>
                <w:b/>
                <w:bCs/>
                <w:sz w:val="16"/>
                <w:szCs w:val="16"/>
                <w:lang w:eastAsia="en-US"/>
              </w:rPr>
              <w:t>valor</w:t>
            </w:r>
            <w:proofErr w:type="gramEnd"/>
            <w:r w:rsidRPr="00FA4E22">
              <w:rPr>
                <w:rFonts w:ascii="Arial" w:eastAsia="Calibri" w:hAnsi="Arial" w:cs="Arial"/>
                <w:b/>
                <w:bCs/>
                <w:sz w:val="16"/>
                <w:szCs w:val="16"/>
                <w:lang w:eastAsia="en-US"/>
              </w:rPr>
              <w:t>_catastral</w:t>
            </w:r>
            <w:proofErr w:type="spellEnd"/>
            <w:r w:rsidRPr="00FA4E22">
              <w:rPr>
                <w:rFonts w:ascii="Arial" w:eastAsia="Calibri" w:hAnsi="Arial" w:cs="Arial"/>
                <w:b/>
                <w:bCs/>
                <w:sz w:val="16"/>
                <w:szCs w:val="16"/>
                <w:lang w:eastAsia="en-US"/>
              </w:rPr>
              <w:t xml:space="preserve"> }}</w:t>
            </w:r>
          </w:p>
        </w:tc>
        <w:tc>
          <w:tcPr>
            <w:tcW w:w="18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B61AAD" w14:textId="10E50854" w:rsidR="00987442" w:rsidRPr="00841775" w:rsidRDefault="002745C0" w:rsidP="00A305C6">
            <w:pPr>
              <w:pStyle w:val="Sinespaciado"/>
              <w:jc w:val="center"/>
              <w:rPr>
                <w:b/>
              </w:rPr>
            </w:pPr>
            <w:r w:rsidRPr="002745C0">
              <w:rPr>
                <w:rFonts w:ascii="Arial" w:eastAsia="Times New Roman" w:hAnsi="Arial"/>
                <w:b/>
                <w:bCs/>
                <w:noProof/>
                <w:sz w:val="16"/>
                <w:lang w:val="es-ES" w:eastAsia="es-MX"/>
              </w:rPr>
              <w:t>$</w:t>
            </w:r>
            <w:r w:rsidR="00FA4E22" w:rsidRPr="00FA4E22">
              <w:rPr>
                <w:rFonts w:ascii="Arial" w:eastAsia="Times New Roman" w:hAnsi="Arial"/>
                <w:b/>
                <w:bCs/>
                <w:noProof/>
                <w:sz w:val="16"/>
                <w:lang w:val="es-ES" w:eastAsia="es-MX"/>
              </w:rPr>
              <w:t>{{ valor_operacion }}</w:t>
            </w:r>
          </w:p>
        </w:tc>
        <w:tc>
          <w:tcPr>
            <w:tcW w:w="1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2A2820" w14:textId="01B2841C" w:rsidR="00987442" w:rsidRPr="00841775" w:rsidRDefault="00BE777D" w:rsidP="002745C0">
            <w:pPr>
              <w:pStyle w:val="Sinespaciado"/>
              <w:jc w:val="center"/>
              <w:rPr>
                <w:rFonts w:ascii="Arial" w:hAnsi="Arial"/>
                <w:b/>
                <w:sz w:val="16"/>
                <w:lang w:val="es-ES"/>
              </w:rPr>
            </w:pPr>
            <w:r w:rsidRPr="00841775">
              <w:rPr>
                <w:rFonts w:ascii="Arial" w:eastAsia="Times New Roman" w:hAnsi="Arial"/>
                <w:b/>
                <w:noProof/>
                <w:sz w:val="16"/>
                <w:lang w:eastAsia="es-MX"/>
              </w:rPr>
              <w:t>$</w:t>
            </w:r>
            <w:r w:rsidR="00FA4E22">
              <w:rPr>
                <w:rFonts w:ascii="Arial" w:eastAsia="Times New Roman" w:hAnsi="Arial"/>
                <w:b/>
                <w:noProof/>
                <w:sz w:val="16"/>
                <w:lang w:eastAsia="es-MX"/>
              </w:rPr>
              <w:t xml:space="preserve"> </w:t>
            </w:r>
            <w:r w:rsidR="00FA4E22" w:rsidRPr="00FA4E22">
              <w:rPr>
                <w:rFonts w:ascii="Arial" w:eastAsia="Times New Roman" w:hAnsi="Arial"/>
                <w:b/>
                <w:noProof/>
                <w:sz w:val="16"/>
                <w:lang w:eastAsia="es-MX"/>
              </w:rPr>
              <w:t>{{ valor_avaluo }}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524632" w14:textId="77777777" w:rsidR="00987442" w:rsidRPr="00AF55C1" w:rsidRDefault="00987442">
            <w:pPr>
              <w:jc w:val="center"/>
            </w:pPr>
            <w:r w:rsidRPr="00AF55C1">
              <w:rPr>
                <w:rFonts w:ascii="Arial" w:hAnsi="Arial"/>
              </w:rPr>
              <w:fldChar w:fldCharType="begin">
                <w:ffData>
                  <w:name w:val="Texto51"/>
                  <w:enabled/>
                  <w:calcOnExit w:val="0"/>
                  <w:textInput/>
                </w:ffData>
              </w:fldChar>
            </w:r>
            <w:r w:rsidRPr="00AF55C1">
              <w:rPr>
                <w:rFonts w:ascii="Arial" w:hAnsi="Arial"/>
              </w:rPr>
              <w:instrText xml:space="preserve"> FORMTEXT </w:instrText>
            </w:r>
            <w:r w:rsidRPr="00AF55C1">
              <w:rPr>
                <w:rFonts w:ascii="Arial" w:hAnsi="Arial"/>
              </w:rPr>
            </w:r>
            <w:r w:rsidRPr="00AF55C1">
              <w:rPr>
                <w:rFonts w:ascii="Arial" w:hAnsi="Arial"/>
              </w:rPr>
              <w:fldChar w:fldCharType="separate"/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</w:rPr>
              <w:fldChar w:fldCharType="end"/>
            </w:r>
          </w:p>
        </w:tc>
        <w:tc>
          <w:tcPr>
            <w:tcW w:w="26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5B954D" w14:textId="77777777" w:rsidR="00987442" w:rsidRPr="00AF55C1" w:rsidRDefault="00987442">
            <w:pPr>
              <w:jc w:val="center"/>
            </w:pPr>
            <w:r w:rsidRPr="00AF55C1">
              <w:rPr>
                <w:rFonts w:ascii="Arial" w:hAnsi="Arial"/>
              </w:rPr>
              <w:fldChar w:fldCharType="begin">
                <w:ffData>
                  <w:name w:val="Texto51"/>
                  <w:enabled/>
                  <w:calcOnExit w:val="0"/>
                  <w:textInput/>
                </w:ffData>
              </w:fldChar>
            </w:r>
            <w:r w:rsidRPr="00AF55C1">
              <w:rPr>
                <w:rFonts w:ascii="Arial" w:hAnsi="Arial"/>
              </w:rPr>
              <w:instrText xml:space="preserve"> FORMTEXT </w:instrText>
            </w:r>
            <w:r w:rsidRPr="00AF55C1">
              <w:rPr>
                <w:rFonts w:ascii="Arial" w:hAnsi="Arial"/>
              </w:rPr>
            </w:r>
            <w:r w:rsidRPr="00AF55C1">
              <w:rPr>
                <w:rFonts w:ascii="Arial" w:hAnsi="Arial"/>
              </w:rPr>
              <w:fldChar w:fldCharType="separate"/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</w:rPr>
              <w:fldChar w:fldCharType="end"/>
            </w:r>
          </w:p>
        </w:tc>
      </w:tr>
    </w:tbl>
    <w:p w14:paraId="6007E3BA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951"/>
        <w:gridCol w:w="1241"/>
        <w:gridCol w:w="1965"/>
        <w:gridCol w:w="893"/>
      </w:tblGrid>
      <w:tr w:rsidR="00E93BF3" w:rsidRPr="00AF55C1" w14:paraId="0744AA79" w14:textId="77777777">
        <w:trPr>
          <w:tblCellSpacing w:w="15" w:type="dxa"/>
        </w:trPr>
        <w:tc>
          <w:tcPr>
            <w:tcW w:w="59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29B83DD3" w14:textId="77777777" w:rsidR="00987442" w:rsidRPr="00AF55C1" w:rsidRDefault="00987442">
            <w:pPr>
              <w:jc w:val="center"/>
            </w:pPr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Liquidación</w:t>
            </w:r>
          </w:p>
        </w:tc>
        <w:tc>
          <w:tcPr>
            <w:tcW w:w="12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1C2886AB" w14:textId="77777777" w:rsidR="00987442" w:rsidRPr="00AF55C1" w:rsidRDefault="00987442">
            <w:pPr>
              <w:jc w:val="center"/>
            </w:pPr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Clave</w:t>
            </w:r>
          </w:p>
        </w:tc>
        <w:tc>
          <w:tcPr>
            <w:tcW w:w="19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59C31EBE" w14:textId="77777777" w:rsidR="00987442" w:rsidRPr="00AF55C1" w:rsidRDefault="00987442">
            <w:pPr>
              <w:jc w:val="center"/>
            </w:pPr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Importe</w:t>
            </w:r>
          </w:p>
        </w:tc>
        <w:tc>
          <w:tcPr>
            <w:tcW w:w="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8B0"/>
            <w:vAlign w:val="center"/>
          </w:tcPr>
          <w:p w14:paraId="2D7F49F3" w14:textId="77777777" w:rsidR="00987442" w:rsidRPr="00AF55C1" w:rsidRDefault="00987442">
            <w:pPr>
              <w:jc w:val="center"/>
            </w:pPr>
            <w:r w:rsidRPr="00AF55C1">
              <w:rPr>
                <w:rStyle w:val="Textoennegrita"/>
                <w:rFonts w:ascii="Arial" w:hAnsi="Arial" w:cs="Arial"/>
                <w:sz w:val="15"/>
                <w:szCs w:val="15"/>
              </w:rPr>
              <w:t>Clave</w:t>
            </w:r>
          </w:p>
        </w:tc>
      </w:tr>
    </w:tbl>
    <w:p w14:paraId="704CAA76" w14:textId="77777777" w:rsidR="00987442" w:rsidRPr="00AF55C1" w:rsidRDefault="00987442">
      <w:pPr>
        <w:rPr>
          <w:vanish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790"/>
        <w:gridCol w:w="794"/>
        <w:gridCol w:w="270"/>
        <w:gridCol w:w="647"/>
        <w:gridCol w:w="422"/>
        <w:gridCol w:w="600"/>
        <w:gridCol w:w="1423"/>
        <w:gridCol w:w="1253"/>
        <w:gridCol w:w="180"/>
        <w:gridCol w:w="1746"/>
        <w:gridCol w:w="925"/>
      </w:tblGrid>
      <w:tr w:rsidR="00E93BF3" w:rsidRPr="00AF55C1" w14:paraId="31253D94" w14:textId="77777777" w:rsidTr="00BE777D">
        <w:trPr>
          <w:tblCellSpacing w:w="15" w:type="dxa"/>
        </w:trPr>
        <w:tc>
          <w:tcPr>
            <w:tcW w:w="17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346E26" w14:textId="77777777" w:rsidR="00BE777D" w:rsidRPr="00AF55C1" w:rsidRDefault="00BE777D" w:rsidP="00BE777D">
            <w:r w:rsidRPr="00AF55C1">
              <w:rPr>
                <w:rFonts w:ascii="Arial" w:hAnsi="Arial" w:cs="Arial"/>
                <w:sz w:val="15"/>
                <w:szCs w:val="15"/>
              </w:rPr>
              <w:t>Impuesto al municipio</w:t>
            </w:r>
          </w:p>
        </w:tc>
        <w:tc>
          <w:tcPr>
            <w:tcW w:w="7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727642" w14:textId="77777777" w:rsidR="00BE777D" w:rsidRPr="00AF55C1" w:rsidRDefault="00BE777D" w:rsidP="00BE777D">
            <w:r w:rsidRPr="00AF55C1">
              <w:rPr>
                <w:rFonts w:ascii="Arial" w:hAnsi="Arial"/>
              </w:rPr>
              <w:fldChar w:fldCharType="begin">
                <w:ffData>
                  <w:name w:val="Texto51"/>
                  <w:enabled/>
                  <w:calcOnExit w:val="0"/>
                  <w:textInput/>
                </w:ffData>
              </w:fldChar>
            </w:r>
            <w:r w:rsidRPr="00AF55C1">
              <w:rPr>
                <w:rFonts w:ascii="Arial" w:hAnsi="Arial"/>
              </w:rPr>
              <w:instrText xml:space="preserve"> FORMTEXT </w:instrText>
            </w:r>
            <w:r w:rsidRPr="00AF55C1">
              <w:rPr>
                <w:rFonts w:ascii="Arial" w:hAnsi="Arial"/>
              </w:rPr>
            </w:r>
            <w:r w:rsidRPr="00AF55C1">
              <w:rPr>
                <w:rFonts w:ascii="Arial" w:hAnsi="Arial"/>
              </w:rPr>
              <w:fldChar w:fldCharType="separate"/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</w:rPr>
              <w:fldChar w:fldCharType="end"/>
            </w:r>
          </w:p>
        </w:tc>
        <w:tc>
          <w:tcPr>
            <w:tcW w:w="2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2F7C46" w14:textId="77777777" w:rsidR="00BE777D" w:rsidRPr="00AF55C1" w:rsidRDefault="00BE777D" w:rsidP="00BE777D">
            <w:r w:rsidRPr="00AF55C1">
              <w:rPr>
                <w:rFonts w:ascii="Arial" w:hAnsi="Arial" w:cs="Arial"/>
                <w:sz w:val="15"/>
                <w:szCs w:val="15"/>
              </w:rPr>
              <w:t>Al</w:t>
            </w:r>
          </w:p>
        </w:tc>
        <w:tc>
          <w:tcPr>
            <w:tcW w:w="6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BF490B" w14:textId="77777777" w:rsidR="00BE777D" w:rsidRPr="00AF55C1" w:rsidRDefault="00BE777D" w:rsidP="00BE777D">
            <w:pPr>
              <w:jc w:val="right"/>
            </w:pPr>
            <w:r w:rsidRPr="00AF55C1">
              <w:rPr>
                <w:rFonts w:ascii="Arial" w:hAnsi="Arial"/>
              </w:rPr>
              <w:fldChar w:fldCharType="begin">
                <w:ffData>
                  <w:name w:val="Texto51"/>
                  <w:enabled/>
                  <w:calcOnExit w:val="0"/>
                  <w:textInput/>
                </w:ffData>
              </w:fldChar>
            </w:r>
            <w:r w:rsidRPr="00AF55C1">
              <w:rPr>
                <w:rFonts w:ascii="Arial" w:hAnsi="Arial"/>
              </w:rPr>
              <w:instrText xml:space="preserve"> FORMTEXT </w:instrText>
            </w:r>
            <w:r w:rsidRPr="00AF55C1">
              <w:rPr>
                <w:rFonts w:ascii="Arial" w:hAnsi="Arial"/>
              </w:rPr>
            </w:r>
            <w:r w:rsidRPr="00AF55C1">
              <w:rPr>
                <w:rFonts w:ascii="Arial" w:hAnsi="Arial"/>
              </w:rPr>
              <w:fldChar w:fldCharType="separate"/>
            </w:r>
            <w:r w:rsidRPr="00AF55C1">
              <w:rPr>
                <w:rFonts w:ascii="Arial" w:hAnsi="Arial"/>
              </w:rPr>
              <w:t> </w:t>
            </w:r>
            <w:r w:rsidRPr="00AF55C1">
              <w:rPr>
                <w:rFonts w:ascii="Arial" w:hAnsi="Arial"/>
              </w:rPr>
              <w:t> </w:t>
            </w:r>
            <w:r w:rsidRPr="00AF55C1">
              <w:rPr>
                <w:rFonts w:ascii="Arial" w:hAnsi="Arial"/>
              </w:rPr>
              <w:t> </w:t>
            </w:r>
            <w:r w:rsidRPr="00AF55C1">
              <w:rPr>
                <w:rFonts w:ascii="Arial" w:hAnsi="Arial"/>
              </w:rPr>
              <w:t> </w:t>
            </w:r>
            <w:r w:rsidRPr="00AF55C1">
              <w:rPr>
                <w:rFonts w:ascii="Arial" w:hAnsi="Arial"/>
              </w:rPr>
              <w:t> </w:t>
            </w:r>
            <w:r w:rsidRPr="00AF55C1">
              <w:rPr>
                <w:rFonts w:ascii="Arial" w:hAnsi="Arial"/>
              </w:rPr>
              <w:fldChar w:fldCharType="end"/>
            </w:r>
          </w:p>
        </w:tc>
        <w:tc>
          <w:tcPr>
            <w:tcW w:w="3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620D02" w14:textId="77777777" w:rsidR="00BE777D" w:rsidRPr="00AF55C1" w:rsidRDefault="00BE777D" w:rsidP="00BE777D">
            <w:r w:rsidRPr="00AF55C1">
              <w:rPr>
                <w:rFonts w:ascii="Arial" w:hAnsi="Arial" w:cs="Arial"/>
                <w:sz w:val="15"/>
                <w:szCs w:val="15"/>
              </w:rPr>
              <w:t>%</w:t>
            </w:r>
          </w:p>
        </w:tc>
        <w:tc>
          <w:tcPr>
            <w:tcW w:w="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99A952" w14:textId="77777777" w:rsidR="00BE777D" w:rsidRPr="00AF55C1" w:rsidRDefault="00BE777D" w:rsidP="00BE777D">
            <w:r w:rsidRPr="00AF55C1">
              <w:rPr>
                <w:rFonts w:ascii="Arial" w:hAnsi="Arial" w:cs="Arial"/>
                <w:sz w:val="15"/>
                <w:szCs w:val="15"/>
              </w:rPr>
              <w:t>Base $</w:t>
            </w:r>
          </w:p>
        </w:tc>
        <w:tc>
          <w:tcPr>
            <w:tcW w:w="13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016CFB" w14:textId="77777777" w:rsidR="00BE777D" w:rsidRPr="00AF55C1" w:rsidRDefault="00BE777D" w:rsidP="00BE777D">
            <w:r w:rsidRPr="00AF55C1">
              <w:rPr>
                <w:rFonts w:ascii="Arial" w:hAnsi="Arial"/>
              </w:rPr>
              <w:fldChar w:fldCharType="begin">
                <w:ffData>
                  <w:name w:val="Texto51"/>
                  <w:enabled/>
                  <w:calcOnExit w:val="0"/>
                  <w:textInput/>
                </w:ffData>
              </w:fldChar>
            </w:r>
            <w:r w:rsidRPr="00AF55C1">
              <w:rPr>
                <w:rFonts w:ascii="Arial" w:hAnsi="Arial"/>
              </w:rPr>
              <w:instrText xml:space="preserve"> FORMTEXT </w:instrText>
            </w:r>
            <w:r w:rsidRPr="00AF55C1">
              <w:rPr>
                <w:rFonts w:ascii="Arial" w:hAnsi="Arial"/>
              </w:rPr>
            </w:r>
            <w:r w:rsidRPr="00AF55C1">
              <w:rPr>
                <w:rFonts w:ascii="Arial" w:hAnsi="Arial"/>
              </w:rPr>
              <w:fldChar w:fldCharType="separate"/>
            </w:r>
            <w:r w:rsidRPr="00AF55C1">
              <w:rPr>
                <w:rFonts w:ascii="Arial" w:hAnsi="Arial"/>
              </w:rPr>
              <w:t xml:space="preserve">  </w:t>
            </w:r>
            <w:r w:rsidRPr="00AF55C1">
              <w:rPr>
                <w:rFonts w:ascii="Arial" w:hAnsi="Arial"/>
              </w:rPr>
              <w:fldChar w:fldCharType="end"/>
            </w:r>
          </w:p>
        </w:tc>
        <w:tc>
          <w:tcPr>
            <w:tcW w:w="12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BEA9E1" w14:textId="77777777" w:rsidR="00BE777D" w:rsidRPr="00AF55C1" w:rsidRDefault="00BE777D" w:rsidP="00BE777D">
            <w:pPr>
              <w:jc w:val="center"/>
            </w:pPr>
            <w:r w:rsidRPr="00AF55C1">
              <w:rPr>
                <w:rFonts w:ascii="Arial" w:hAnsi="Arial"/>
              </w:rPr>
              <w:fldChar w:fldCharType="begin">
                <w:ffData>
                  <w:name w:val="Texto51"/>
                  <w:enabled/>
                  <w:calcOnExit w:val="0"/>
                  <w:textInput/>
                </w:ffData>
              </w:fldChar>
            </w:r>
            <w:r w:rsidRPr="00AF55C1">
              <w:rPr>
                <w:rFonts w:ascii="Arial" w:hAnsi="Arial"/>
              </w:rPr>
              <w:instrText xml:space="preserve"> FORMTEXT </w:instrText>
            </w:r>
            <w:r w:rsidRPr="00AF55C1">
              <w:rPr>
                <w:rFonts w:ascii="Arial" w:hAnsi="Arial"/>
              </w:rPr>
            </w:r>
            <w:r w:rsidRPr="00AF55C1">
              <w:rPr>
                <w:rFonts w:ascii="Arial" w:hAnsi="Arial"/>
              </w:rPr>
              <w:fldChar w:fldCharType="separate"/>
            </w:r>
            <w:r w:rsidRPr="00AF55C1">
              <w:rPr>
                <w:rFonts w:ascii="Arial" w:hAnsi="Arial"/>
                <w:noProof/>
              </w:rPr>
              <w:t xml:space="preserve"> </w:t>
            </w:r>
            <w:r w:rsidRPr="00AF55C1">
              <w:rPr>
                <w:rFonts w:ascii="Arial" w:hAnsi="Arial"/>
              </w:rPr>
              <w:fldChar w:fldCharType="end"/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880EA1" w14:textId="77777777" w:rsidR="00BE777D" w:rsidRPr="00AF55C1" w:rsidRDefault="00BE777D" w:rsidP="00BE777D">
            <w:pPr>
              <w:jc w:val="center"/>
            </w:pPr>
            <w:r w:rsidRPr="00AF55C1">
              <w:rPr>
                <w:rFonts w:ascii="Arial" w:hAnsi="Arial" w:cs="Arial"/>
                <w:sz w:val="15"/>
                <w:szCs w:val="15"/>
              </w:rPr>
              <w:t>$</w:t>
            </w:r>
          </w:p>
        </w:tc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A613EC" w14:textId="68D46FD5" w:rsidR="00BE777D" w:rsidRPr="005D6726" w:rsidRDefault="00FA4E22" w:rsidP="002745C0">
            <w:pPr>
              <w:spacing w:line="160" w:lineRule="exact"/>
              <w:ind w:left="102"/>
              <w:rPr>
                <w:rFonts w:ascii="Arial" w:eastAsia="Arial" w:hAnsi="Arial"/>
                <w:b/>
                <w:sz w:val="16"/>
              </w:rPr>
            </w:pPr>
            <w:proofErr w:type="gramStart"/>
            <w:r w:rsidRPr="00FA4E22">
              <w:rPr>
                <w:rFonts w:ascii="Arial" w:eastAsia="Arial" w:hAnsi="Arial"/>
                <w:b/>
                <w:sz w:val="16"/>
              </w:rPr>
              <w:t xml:space="preserve">{{ </w:t>
            </w:r>
            <w:proofErr w:type="spellStart"/>
            <w:r w:rsidRPr="00FA4E22">
              <w:rPr>
                <w:rFonts w:ascii="Arial" w:eastAsia="Arial" w:hAnsi="Arial"/>
                <w:b/>
                <w:sz w:val="16"/>
              </w:rPr>
              <w:t>impuesto</w:t>
            </w:r>
            <w:proofErr w:type="gramEnd"/>
            <w:r w:rsidRPr="00FA4E22">
              <w:rPr>
                <w:rFonts w:ascii="Arial" w:eastAsia="Arial" w:hAnsi="Arial"/>
                <w:b/>
                <w:sz w:val="16"/>
              </w:rPr>
              <w:t>_monto</w:t>
            </w:r>
            <w:proofErr w:type="spellEnd"/>
            <w:r w:rsidRPr="00FA4E22">
              <w:rPr>
                <w:rFonts w:ascii="Arial" w:eastAsia="Arial" w:hAnsi="Arial"/>
                <w:b/>
                <w:sz w:val="16"/>
              </w:rPr>
              <w:t xml:space="preserve"> }}</w:t>
            </w:r>
          </w:p>
        </w:tc>
        <w:tc>
          <w:tcPr>
            <w:tcW w:w="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5731FB" w14:textId="77777777" w:rsidR="00BE777D" w:rsidRPr="00AF55C1" w:rsidRDefault="00BE777D" w:rsidP="00BE777D">
            <w:pPr>
              <w:jc w:val="center"/>
            </w:pPr>
            <w:r w:rsidRPr="00AF55C1"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F55C1">
              <w:rPr>
                <w:rFonts w:ascii="Arial" w:hAnsi="Arial"/>
              </w:rPr>
              <w:instrText xml:space="preserve"> FORMTEXT </w:instrText>
            </w:r>
            <w:r w:rsidRPr="00AF55C1">
              <w:rPr>
                <w:rFonts w:ascii="Arial" w:hAnsi="Arial"/>
              </w:rPr>
            </w:r>
            <w:r w:rsidRPr="00AF55C1">
              <w:rPr>
                <w:rFonts w:ascii="Arial" w:hAnsi="Arial"/>
              </w:rPr>
              <w:fldChar w:fldCharType="separate"/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</w:rPr>
              <w:fldChar w:fldCharType="end"/>
            </w:r>
          </w:p>
        </w:tc>
      </w:tr>
    </w:tbl>
    <w:p w14:paraId="7CB836F8" w14:textId="77777777" w:rsidR="00987442" w:rsidRPr="00AF55C1" w:rsidRDefault="00987442">
      <w:pPr>
        <w:rPr>
          <w:vanish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785"/>
        <w:gridCol w:w="821"/>
        <w:gridCol w:w="254"/>
        <w:gridCol w:w="647"/>
        <w:gridCol w:w="405"/>
        <w:gridCol w:w="2032"/>
        <w:gridCol w:w="1256"/>
        <w:gridCol w:w="180"/>
        <w:gridCol w:w="1761"/>
        <w:gridCol w:w="909"/>
      </w:tblGrid>
      <w:tr w:rsidR="00E93BF3" w:rsidRPr="00AF55C1" w14:paraId="35DEB732" w14:textId="77777777" w:rsidTr="00BE777D">
        <w:trPr>
          <w:tblCellSpacing w:w="15" w:type="dxa"/>
        </w:trPr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21D0FD" w14:textId="77777777" w:rsidR="00BE777D" w:rsidRPr="00AF55C1" w:rsidRDefault="00BE777D" w:rsidP="00BE777D">
            <w:r w:rsidRPr="00AF55C1">
              <w:rPr>
                <w:rFonts w:ascii="Arial" w:hAnsi="Arial" w:cs="Arial"/>
                <w:sz w:val="15"/>
                <w:szCs w:val="15"/>
              </w:rPr>
              <w:t>Recargos</w:t>
            </w:r>
          </w:p>
        </w:tc>
        <w:tc>
          <w:tcPr>
            <w:tcW w:w="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5B4E5B" w14:textId="77777777" w:rsidR="00BE777D" w:rsidRPr="00AF55C1" w:rsidRDefault="00BE777D" w:rsidP="00BE777D">
            <w:r w:rsidRPr="00AF55C1">
              <w:rPr>
                <w:rFonts w:ascii="Arial" w:hAnsi="Arial"/>
              </w:rPr>
              <w:fldChar w:fldCharType="begin">
                <w:ffData>
                  <w:name w:val="Texto51"/>
                  <w:enabled/>
                  <w:calcOnExit w:val="0"/>
                  <w:textInput/>
                </w:ffData>
              </w:fldChar>
            </w:r>
            <w:r w:rsidRPr="00AF55C1">
              <w:rPr>
                <w:rFonts w:ascii="Arial" w:hAnsi="Arial"/>
              </w:rPr>
              <w:instrText xml:space="preserve"> FORMTEXT </w:instrText>
            </w:r>
            <w:r w:rsidRPr="00AF55C1">
              <w:rPr>
                <w:rFonts w:ascii="Arial" w:hAnsi="Arial"/>
              </w:rPr>
            </w:r>
            <w:r w:rsidRPr="00AF55C1">
              <w:rPr>
                <w:rFonts w:ascii="Arial" w:hAnsi="Arial"/>
              </w:rPr>
              <w:fldChar w:fldCharType="separate"/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</w:rPr>
              <w:fldChar w:fldCharType="end"/>
            </w:r>
          </w:p>
        </w:tc>
        <w:tc>
          <w:tcPr>
            <w:tcW w:w="2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D9C7BC" w14:textId="77777777" w:rsidR="00BE777D" w:rsidRPr="00AF55C1" w:rsidRDefault="00BE777D" w:rsidP="00BE777D">
            <w:r w:rsidRPr="00AF55C1">
              <w:rPr>
                <w:rFonts w:ascii="Arial" w:hAnsi="Arial" w:cs="Arial"/>
                <w:sz w:val="15"/>
                <w:szCs w:val="15"/>
              </w:rPr>
              <w:t>Al</w:t>
            </w:r>
          </w:p>
        </w:tc>
        <w:tc>
          <w:tcPr>
            <w:tcW w:w="6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D04680" w14:textId="77777777" w:rsidR="00BE777D" w:rsidRPr="00AF55C1" w:rsidRDefault="00BE777D" w:rsidP="00BE777D">
            <w:pPr>
              <w:jc w:val="right"/>
            </w:pPr>
            <w:r w:rsidRPr="00AF55C1">
              <w:rPr>
                <w:rFonts w:ascii="Arial" w:hAnsi="Arial"/>
              </w:rPr>
              <w:fldChar w:fldCharType="begin">
                <w:ffData>
                  <w:name w:val="Texto51"/>
                  <w:enabled/>
                  <w:calcOnExit w:val="0"/>
                  <w:textInput/>
                </w:ffData>
              </w:fldChar>
            </w:r>
            <w:r w:rsidRPr="00AF55C1">
              <w:rPr>
                <w:rFonts w:ascii="Arial" w:hAnsi="Arial"/>
              </w:rPr>
              <w:instrText xml:space="preserve"> FORMTEXT </w:instrText>
            </w:r>
            <w:r w:rsidRPr="00AF55C1">
              <w:rPr>
                <w:rFonts w:ascii="Arial" w:hAnsi="Arial"/>
              </w:rPr>
            </w:r>
            <w:r w:rsidRPr="00AF55C1">
              <w:rPr>
                <w:rFonts w:ascii="Arial" w:hAnsi="Arial"/>
              </w:rPr>
              <w:fldChar w:fldCharType="separate"/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</w:rPr>
              <w:fldChar w:fldCharType="end"/>
            </w:r>
          </w:p>
        </w:tc>
        <w:tc>
          <w:tcPr>
            <w:tcW w:w="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2D4FC1" w14:textId="77777777" w:rsidR="00BE777D" w:rsidRPr="00AF55C1" w:rsidRDefault="00BE777D" w:rsidP="00BE777D">
            <w:r w:rsidRPr="00AF55C1">
              <w:rPr>
                <w:rFonts w:ascii="Arial" w:hAnsi="Arial" w:cs="Arial"/>
                <w:sz w:val="15"/>
                <w:szCs w:val="15"/>
              </w:rPr>
              <w:t>%</w:t>
            </w:r>
          </w:p>
        </w:tc>
        <w:tc>
          <w:tcPr>
            <w:tcW w:w="20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595BE2" w14:textId="77777777" w:rsidR="00BE777D" w:rsidRPr="00AF55C1" w:rsidRDefault="00BE777D" w:rsidP="00BE777D">
            <w:r w:rsidRPr="00AF55C1">
              <w:t> </w:t>
            </w:r>
          </w:p>
        </w:tc>
        <w:tc>
          <w:tcPr>
            <w:tcW w:w="12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26AC7E" w14:textId="77777777" w:rsidR="00BE777D" w:rsidRPr="00AF55C1" w:rsidRDefault="00BE777D" w:rsidP="00BE777D">
            <w:pPr>
              <w:jc w:val="center"/>
            </w:pPr>
            <w:r w:rsidRPr="00AF55C1">
              <w:rPr>
                <w:rFonts w:ascii="Arial" w:hAnsi="Arial"/>
              </w:rPr>
              <w:fldChar w:fldCharType="begin">
                <w:ffData>
                  <w:name w:val="Texto51"/>
                  <w:enabled/>
                  <w:calcOnExit w:val="0"/>
                  <w:textInput/>
                </w:ffData>
              </w:fldChar>
            </w:r>
            <w:r w:rsidRPr="00AF55C1">
              <w:rPr>
                <w:rFonts w:ascii="Arial" w:hAnsi="Arial"/>
              </w:rPr>
              <w:instrText xml:space="preserve"> FORMTEXT </w:instrText>
            </w:r>
            <w:r w:rsidRPr="00AF55C1">
              <w:rPr>
                <w:rFonts w:ascii="Arial" w:hAnsi="Arial"/>
              </w:rPr>
            </w:r>
            <w:r w:rsidRPr="00AF55C1">
              <w:rPr>
                <w:rFonts w:ascii="Arial" w:hAnsi="Arial"/>
              </w:rPr>
              <w:fldChar w:fldCharType="separate"/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</w:rPr>
              <w:fldChar w:fldCharType="end"/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B42AE1" w14:textId="77777777" w:rsidR="00BE777D" w:rsidRPr="00AF55C1" w:rsidRDefault="00BE777D" w:rsidP="00BE777D">
            <w:pPr>
              <w:jc w:val="center"/>
            </w:pPr>
            <w:r w:rsidRPr="00AF55C1">
              <w:rPr>
                <w:rFonts w:ascii="Arial" w:hAnsi="Arial" w:cs="Arial"/>
                <w:sz w:val="15"/>
                <w:szCs w:val="15"/>
              </w:rPr>
              <w:t>$</w:t>
            </w:r>
          </w:p>
        </w:tc>
        <w:tc>
          <w:tcPr>
            <w:tcW w:w="17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DDA9B2" w14:textId="77777777" w:rsidR="00BE777D" w:rsidRPr="00AF55C1" w:rsidRDefault="00BE777D" w:rsidP="00BE777D">
            <w:pPr>
              <w:spacing w:line="160" w:lineRule="exact"/>
              <w:ind w:left="102"/>
              <w:rPr>
                <w:rFonts w:ascii="Arial" w:eastAsia="Arial" w:hAnsi="Arial"/>
                <w:sz w:val="16"/>
              </w:rPr>
            </w:pPr>
          </w:p>
        </w:tc>
        <w:tc>
          <w:tcPr>
            <w:tcW w:w="8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C3CEBC" w14:textId="77777777" w:rsidR="00BE777D" w:rsidRPr="00AF55C1" w:rsidRDefault="00BE777D" w:rsidP="00BE777D">
            <w:pPr>
              <w:jc w:val="center"/>
            </w:pPr>
            <w:r w:rsidRPr="00AF55C1">
              <w:rPr>
                <w:rFonts w:ascii="Arial" w:hAnsi="Arial"/>
              </w:rPr>
              <w:fldChar w:fldCharType="begin">
                <w:ffData>
                  <w:name w:val="Texto51"/>
                  <w:enabled/>
                  <w:calcOnExit w:val="0"/>
                  <w:textInput/>
                </w:ffData>
              </w:fldChar>
            </w:r>
            <w:r w:rsidRPr="00AF55C1">
              <w:rPr>
                <w:rFonts w:ascii="Arial" w:hAnsi="Arial"/>
              </w:rPr>
              <w:instrText xml:space="preserve"> FORMTEXT </w:instrText>
            </w:r>
            <w:r w:rsidRPr="00AF55C1">
              <w:rPr>
                <w:rFonts w:ascii="Arial" w:hAnsi="Arial"/>
              </w:rPr>
            </w:r>
            <w:r w:rsidRPr="00AF55C1">
              <w:rPr>
                <w:rFonts w:ascii="Arial" w:hAnsi="Arial"/>
              </w:rPr>
              <w:fldChar w:fldCharType="separate"/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  <w:noProof/>
              </w:rPr>
              <w:t> </w:t>
            </w:r>
            <w:r w:rsidRPr="00AF55C1">
              <w:rPr>
                <w:rFonts w:ascii="Arial" w:hAnsi="Arial"/>
              </w:rPr>
              <w:fldChar w:fldCharType="end"/>
            </w:r>
          </w:p>
        </w:tc>
      </w:tr>
    </w:tbl>
    <w:p w14:paraId="3C26DC25" w14:textId="77777777" w:rsidR="00987442" w:rsidRPr="00AF55C1" w:rsidRDefault="00987442">
      <w:pPr>
        <w:rPr>
          <w:vanish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932"/>
        <w:gridCol w:w="1260"/>
        <w:gridCol w:w="180"/>
        <w:gridCol w:w="1779"/>
        <w:gridCol w:w="899"/>
      </w:tblGrid>
      <w:tr w:rsidR="00E93BF3" w:rsidRPr="00AF55C1" w14:paraId="2A770630" w14:textId="77777777" w:rsidTr="00BE777D">
        <w:trPr>
          <w:tblCellSpacing w:w="15" w:type="dxa"/>
        </w:trPr>
        <w:tc>
          <w:tcPr>
            <w:tcW w:w="58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D84F42" w14:textId="77777777" w:rsidR="00BE777D" w:rsidRPr="00AF55C1" w:rsidRDefault="00BE777D" w:rsidP="00BE777D">
            <w:r w:rsidRPr="00AF55C1">
              <w:rPr>
                <w:rFonts w:ascii="Arial" w:hAnsi="Arial" w:cs="Arial"/>
                <w:sz w:val="15"/>
                <w:szCs w:val="15"/>
              </w:rPr>
              <w:t>Multa</w:t>
            </w:r>
          </w:p>
        </w:tc>
        <w:tc>
          <w:tcPr>
            <w:tcW w:w="1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656C52" w14:textId="77777777" w:rsidR="00BE777D" w:rsidRPr="00AF55C1" w:rsidRDefault="00BE777D" w:rsidP="00BE777D">
            <w:pPr>
              <w:jc w:val="center"/>
            </w:pPr>
            <w:r w:rsidRPr="00AF55C1">
              <w:rPr>
                <w:rFonts w:ascii="Arial" w:hAnsi="Arial"/>
              </w:rPr>
              <w:fldChar w:fldCharType="begin">
                <w:ffData>
                  <w:name w:val="Texto51"/>
                  <w:enabled/>
                  <w:calcOnExit w:val="0"/>
                  <w:textInput/>
                </w:ffData>
              </w:fldChar>
            </w:r>
            <w:r w:rsidRPr="00AF55C1">
              <w:rPr>
                <w:rFonts w:ascii="Arial" w:hAnsi="Arial"/>
              </w:rPr>
              <w:instrText xml:space="preserve"> FORMTEXT </w:instrText>
            </w:r>
            <w:r w:rsidRPr="00AF55C1">
              <w:rPr>
                <w:rFonts w:ascii="Arial" w:hAnsi="Arial"/>
              </w:rPr>
            </w:r>
            <w:r w:rsidRPr="00AF55C1">
              <w:rPr>
                <w:rFonts w:ascii="Arial" w:hAnsi="Arial"/>
              </w:rPr>
              <w:fldChar w:fldCharType="separate"/>
            </w:r>
            <w:r w:rsidRPr="00AF55C1">
              <w:rPr>
                <w:rFonts w:ascii="Arial" w:hAnsi="Arial"/>
              </w:rPr>
              <w:t> </w:t>
            </w:r>
            <w:r w:rsidRPr="00AF55C1">
              <w:rPr>
                <w:rFonts w:ascii="Arial" w:hAnsi="Arial"/>
              </w:rPr>
              <w:t> </w:t>
            </w:r>
            <w:r w:rsidRPr="00AF55C1">
              <w:rPr>
                <w:rFonts w:ascii="Arial" w:hAnsi="Arial"/>
              </w:rPr>
              <w:t> </w:t>
            </w:r>
            <w:r w:rsidRPr="00AF55C1">
              <w:rPr>
                <w:rFonts w:ascii="Arial" w:hAnsi="Arial"/>
              </w:rPr>
              <w:t> </w:t>
            </w:r>
            <w:r w:rsidRPr="00AF55C1">
              <w:rPr>
                <w:rFonts w:ascii="Arial" w:hAnsi="Arial"/>
              </w:rPr>
              <w:t> </w:t>
            </w:r>
            <w:r w:rsidRPr="00AF55C1">
              <w:rPr>
                <w:rFonts w:ascii="Arial" w:hAnsi="Arial"/>
              </w:rPr>
              <w:fldChar w:fldCharType="end"/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F95B5B" w14:textId="77777777" w:rsidR="00BE777D" w:rsidRPr="00AF55C1" w:rsidRDefault="00BE777D" w:rsidP="00BE777D">
            <w:pPr>
              <w:jc w:val="center"/>
            </w:pPr>
            <w:r w:rsidRPr="00AF55C1">
              <w:rPr>
                <w:rFonts w:ascii="Arial" w:hAnsi="Arial" w:cs="Arial"/>
                <w:sz w:val="15"/>
                <w:szCs w:val="15"/>
              </w:rPr>
              <w:t>$</w:t>
            </w:r>
          </w:p>
        </w:tc>
        <w:tc>
          <w:tcPr>
            <w:tcW w:w="17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329C87" w14:textId="77777777" w:rsidR="00BE777D" w:rsidRPr="00AF55C1" w:rsidRDefault="00BE777D" w:rsidP="00BE777D">
            <w:pPr>
              <w:spacing w:line="160" w:lineRule="exact"/>
              <w:ind w:left="102"/>
              <w:rPr>
                <w:rFonts w:ascii="Arial" w:eastAsia="Arial" w:hAnsi="Arial"/>
                <w:sz w:val="16"/>
              </w:rPr>
            </w:pPr>
          </w:p>
        </w:tc>
        <w:tc>
          <w:tcPr>
            <w:tcW w:w="8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ABEB84" w14:textId="77777777" w:rsidR="00BE777D" w:rsidRPr="00AF55C1" w:rsidRDefault="00BE777D" w:rsidP="00BE777D">
            <w:pPr>
              <w:jc w:val="center"/>
            </w:pPr>
            <w:r w:rsidRPr="00AF55C1">
              <w:rPr>
                <w:rFonts w:ascii="Arial" w:hAnsi="Arial"/>
              </w:rPr>
              <w:fldChar w:fldCharType="begin">
                <w:ffData>
                  <w:name w:val="Texto51"/>
                  <w:enabled/>
                  <w:calcOnExit w:val="0"/>
                  <w:textInput/>
                </w:ffData>
              </w:fldChar>
            </w:r>
            <w:r w:rsidRPr="00AF55C1">
              <w:rPr>
                <w:rFonts w:ascii="Arial" w:hAnsi="Arial"/>
              </w:rPr>
              <w:instrText xml:space="preserve"> FORMTEXT </w:instrText>
            </w:r>
            <w:r w:rsidRPr="00AF55C1">
              <w:rPr>
                <w:rFonts w:ascii="Arial" w:hAnsi="Arial"/>
              </w:rPr>
            </w:r>
            <w:r w:rsidRPr="00AF55C1">
              <w:rPr>
                <w:rFonts w:ascii="Arial" w:hAnsi="Arial"/>
              </w:rPr>
              <w:fldChar w:fldCharType="separate"/>
            </w:r>
            <w:r w:rsidRPr="00AF55C1">
              <w:rPr>
                <w:rFonts w:ascii="Arial" w:hAnsi="Arial"/>
              </w:rPr>
              <w:t> </w:t>
            </w:r>
            <w:r w:rsidRPr="00AF55C1">
              <w:rPr>
                <w:rFonts w:ascii="Arial" w:hAnsi="Arial"/>
              </w:rPr>
              <w:t> </w:t>
            </w:r>
            <w:r w:rsidRPr="00AF55C1">
              <w:rPr>
                <w:rFonts w:ascii="Arial" w:hAnsi="Arial"/>
              </w:rPr>
              <w:t> </w:t>
            </w:r>
            <w:r w:rsidRPr="00AF55C1">
              <w:rPr>
                <w:rFonts w:ascii="Arial" w:hAnsi="Arial"/>
              </w:rPr>
              <w:t> </w:t>
            </w:r>
            <w:r w:rsidRPr="00AF55C1">
              <w:rPr>
                <w:rFonts w:ascii="Arial" w:hAnsi="Arial"/>
              </w:rPr>
              <w:t> </w:t>
            </w:r>
            <w:r w:rsidRPr="00AF55C1">
              <w:rPr>
                <w:rFonts w:ascii="Arial" w:hAnsi="Arial"/>
              </w:rPr>
              <w:fldChar w:fldCharType="end"/>
            </w:r>
          </w:p>
        </w:tc>
      </w:tr>
      <w:tr w:rsidR="00E93BF3" w:rsidRPr="00AF55C1" w14:paraId="4D641731" w14:textId="77777777" w:rsidTr="00BE777D">
        <w:trPr>
          <w:tblCellSpacing w:w="15" w:type="dxa"/>
        </w:trPr>
        <w:tc>
          <w:tcPr>
            <w:tcW w:w="58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35341C" w14:textId="77777777" w:rsidR="00BE777D" w:rsidRPr="00AF55C1" w:rsidRDefault="00BE777D" w:rsidP="00BE777D">
            <w:pPr>
              <w:rPr>
                <w:rFonts w:ascii="Arial" w:hAnsi="Arial" w:cs="Arial"/>
                <w:sz w:val="15"/>
                <w:szCs w:val="15"/>
              </w:rPr>
            </w:pPr>
            <w:r w:rsidRPr="00AF55C1">
              <w:rPr>
                <w:rFonts w:ascii="Arial" w:hAnsi="Arial" w:cs="Arial"/>
                <w:sz w:val="15"/>
                <w:szCs w:val="15"/>
              </w:rPr>
              <w:t>Costo de la forma</w:t>
            </w:r>
          </w:p>
        </w:tc>
        <w:tc>
          <w:tcPr>
            <w:tcW w:w="1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1CD364" w14:textId="77777777" w:rsidR="00BE777D" w:rsidRPr="00AF55C1" w:rsidRDefault="00BE777D" w:rsidP="00BE777D">
            <w:pPr>
              <w:jc w:val="center"/>
              <w:rPr>
                <w:rFonts w:ascii="Arial" w:hAnsi="Arial"/>
              </w:rPr>
            </w:pP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E6662A" w14:textId="77777777" w:rsidR="00BE777D" w:rsidRPr="00AF55C1" w:rsidRDefault="00BE777D" w:rsidP="00BE777D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AF55C1">
              <w:rPr>
                <w:rFonts w:ascii="Arial" w:hAnsi="Arial" w:cs="Arial"/>
                <w:sz w:val="15"/>
                <w:szCs w:val="15"/>
              </w:rPr>
              <w:t>$</w:t>
            </w:r>
          </w:p>
        </w:tc>
        <w:tc>
          <w:tcPr>
            <w:tcW w:w="17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EA3400" w14:textId="77777777" w:rsidR="00BE777D" w:rsidRPr="00CE2912" w:rsidRDefault="00430E85" w:rsidP="00BE777D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   </w:t>
            </w:r>
            <w:r w:rsidR="00BE777D" w:rsidRPr="00CE2912">
              <w:rPr>
                <w:rFonts w:ascii="Arial" w:hAnsi="Arial"/>
                <w:b/>
                <w:sz w:val="16"/>
              </w:rPr>
              <w:t>10.00</w:t>
            </w:r>
          </w:p>
        </w:tc>
        <w:tc>
          <w:tcPr>
            <w:tcW w:w="8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D99635" w14:textId="77777777" w:rsidR="00BE777D" w:rsidRPr="00AF55C1" w:rsidRDefault="00BE777D" w:rsidP="00BE777D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</w:p>
        </w:tc>
      </w:tr>
    </w:tbl>
    <w:p w14:paraId="13DA8586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932"/>
        <w:gridCol w:w="1260"/>
        <w:gridCol w:w="180"/>
        <w:gridCol w:w="1779"/>
        <w:gridCol w:w="899"/>
      </w:tblGrid>
      <w:tr w:rsidR="00E93BF3" w:rsidRPr="00AF55C1" w14:paraId="31371F7B" w14:textId="77777777">
        <w:trPr>
          <w:tblCellSpacing w:w="15" w:type="dxa"/>
        </w:trPr>
        <w:tc>
          <w:tcPr>
            <w:tcW w:w="58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412D89" w14:textId="77777777" w:rsidR="00987442" w:rsidRPr="00AF55C1" w:rsidRDefault="00987442">
            <w:pPr>
              <w:jc w:val="right"/>
            </w:pPr>
            <w:r w:rsidRPr="00AF55C1">
              <w:rPr>
                <w:rStyle w:val="Textoennegrita"/>
                <w:rFonts w:ascii="Arial" w:hAnsi="Arial" w:cs="Arial"/>
              </w:rPr>
              <w:t>Total</w:t>
            </w:r>
          </w:p>
        </w:tc>
        <w:tc>
          <w:tcPr>
            <w:tcW w:w="1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7CC206" w14:textId="77777777" w:rsidR="00987442" w:rsidRPr="00AF55C1" w:rsidRDefault="00987442">
            <w:pPr>
              <w:jc w:val="center"/>
            </w:pP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2C578A" w14:textId="77777777" w:rsidR="00987442" w:rsidRPr="00AF55C1" w:rsidRDefault="00987442">
            <w:r w:rsidRPr="00AF55C1">
              <w:rPr>
                <w:rFonts w:ascii="Arial" w:hAnsi="Arial" w:cs="Arial"/>
                <w:sz w:val="15"/>
                <w:szCs w:val="15"/>
              </w:rPr>
              <w:t>$</w:t>
            </w:r>
          </w:p>
        </w:tc>
        <w:tc>
          <w:tcPr>
            <w:tcW w:w="17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27309D" w14:textId="2C81874E" w:rsidR="00987442" w:rsidRPr="00AF55C1" w:rsidRDefault="00FA4E22" w:rsidP="002745C0">
            <w:pPr>
              <w:rPr>
                <w:rFonts w:ascii="Arial" w:eastAsia="Arial" w:hAnsi="Arial"/>
                <w:b/>
                <w:noProof/>
                <w:sz w:val="16"/>
              </w:rPr>
            </w:pPr>
            <w:r w:rsidRPr="00FA4E22">
              <w:rPr>
                <w:rFonts w:ascii="Arial" w:eastAsia="Arial" w:hAnsi="Arial"/>
                <w:b/>
                <w:noProof/>
                <w:sz w:val="16"/>
              </w:rPr>
              <w:t>{{ total_liquidacion }}</w:t>
            </w:r>
          </w:p>
        </w:tc>
        <w:tc>
          <w:tcPr>
            <w:tcW w:w="8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80A498" w14:textId="77777777" w:rsidR="00987442" w:rsidRPr="00AF55C1" w:rsidRDefault="00987442">
            <w:pPr>
              <w:rPr>
                <w:rFonts w:ascii="Arial" w:eastAsia="Arial" w:hAnsi="Arial"/>
                <w:b/>
                <w:noProof/>
                <w:sz w:val="16"/>
              </w:rPr>
            </w:pPr>
            <w:r w:rsidRPr="00AF55C1">
              <w:rPr>
                <w:rFonts w:ascii="Arial" w:eastAsia="Arial" w:hAnsi="Arial"/>
                <w:b/>
                <w:noProof/>
                <w:sz w:val="16"/>
              </w:rPr>
              <w:t> </w:t>
            </w:r>
          </w:p>
        </w:tc>
      </w:tr>
    </w:tbl>
    <w:p w14:paraId="2ABF775E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050"/>
      </w:tblGrid>
      <w:tr w:rsidR="00E93BF3" w:rsidRPr="00AF55C1" w14:paraId="2737C280" w14:textId="77777777">
        <w:trPr>
          <w:tblCellSpacing w:w="15" w:type="dxa"/>
        </w:trPr>
        <w:tc>
          <w:tcPr>
            <w:tcW w:w="0" w:type="auto"/>
            <w:shd w:val="clear" w:color="auto" w:fill="FFD8B0"/>
            <w:vAlign w:val="center"/>
          </w:tcPr>
          <w:p w14:paraId="0E532825" w14:textId="77777777" w:rsidR="00987442" w:rsidRPr="00AF55C1" w:rsidRDefault="00987442">
            <w:r w:rsidRPr="00AF55C1">
              <w:rPr>
                <w:rFonts w:ascii="Arial" w:hAnsi="Arial" w:cs="Arial"/>
                <w:sz w:val="15"/>
                <w:szCs w:val="15"/>
              </w:rPr>
              <w:t>Disposiciones aplicables en caso de exención:</w:t>
            </w:r>
          </w:p>
        </w:tc>
      </w:tr>
    </w:tbl>
    <w:p w14:paraId="212D5EAD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050"/>
      </w:tblGrid>
      <w:tr w:rsidR="00E93BF3" w:rsidRPr="00AF55C1" w14:paraId="62C63A3A" w14:textId="77777777">
        <w:trPr>
          <w:tblCellSpacing w:w="15" w:type="dxa"/>
        </w:trPr>
        <w:tc>
          <w:tcPr>
            <w:tcW w:w="0" w:type="auto"/>
            <w:vAlign w:val="center"/>
          </w:tcPr>
          <w:p w14:paraId="6495D2D6" w14:textId="77777777" w:rsidR="00987442" w:rsidRPr="00AF55C1" w:rsidRDefault="00987442"/>
        </w:tc>
      </w:tr>
    </w:tbl>
    <w:p w14:paraId="69B49EC8" w14:textId="77777777" w:rsidR="00987442" w:rsidRPr="00AF55C1" w:rsidRDefault="00987442">
      <w:pPr>
        <w:rPr>
          <w:vanish/>
        </w:rPr>
      </w:pPr>
    </w:p>
    <w:p w14:paraId="513C4515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050"/>
      </w:tblGrid>
      <w:tr w:rsidR="00E93BF3" w:rsidRPr="00AF55C1" w14:paraId="13C92939" w14:textId="77777777">
        <w:trPr>
          <w:tblCellSpacing w:w="15" w:type="dxa"/>
        </w:trPr>
        <w:tc>
          <w:tcPr>
            <w:tcW w:w="0" w:type="auto"/>
            <w:vAlign w:val="center"/>
          </w:tcPr>
          <w:p w14:paraId="10331C16" w14:textId="77777777" w:rsidR="00987442" w:rsidRPr="00AF55C1" w:rsidRDefault="00987442">
            <w:r w:rsidRPr="00AF55C1">
              <w:rPr>
                <w:rFonts w:ascii="Arial" w:hAnsi="Arial" w:cs="Arial"/>
                <w:sz w:val="15"/>
                <w:szCs w:val="15"/>
              </w:rPr>
              <w:t>En caso de escrituras privadas y operaciones en fideicomiso, anexar fotocopias por duplicado.</w:t>
            </w:r>
          </w:p>
        </w:tc>
      </w:tr>
    </w:tbl>
    <w:p w14:paraId="273F3026" w14:textId="77777777" w:rsidR="00987442" w:rsidRPr="00AF55C1" w:rsidRDefault="00987442">
      <w:pPr>
        <w:rPr>
          <w:vanish/>
        </w:rPr>
      </w:pPr>
    </w:p>
    <w:p w14:paraId="3E26DD60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0"/>
        <w:gridCol w:w="8070"/>
      </w:tblGrid>
      <w:tr w:rsidR="00E93BF3" w:rsidRPr="00AF55C1" w14:paraId="72197BFA" w14:textId="77777777">
        <w:trPr>
          <w:tblCellSpacing w:w="15" w:type="dxa"/>
        </w:trPr>
        <w:tc>
          <w:tcPr>
            <w:tcW w:w="1935" w:type="dxa"/>
            <w:vAlign w:val="center"/>
          </w:tcPr>
          <w:p w14:paraId="74076EDC" w14:textId="77777777" w:rsidR="00987442" w:rsidRPr="00AF55C1" w:rsidRDefault="005A4F2F">
            <w:r>
              <w:rPr>
                <w:rFonts w:ascii="Arial" w:hAnsi="Arial" w:cs="Arial"/>
                <w:sz w:val="15"/>
                <w:szCs w:val="15"/>
              </w:rPr>
              <w:t>Guadalajara, Jalisco</w:t>
            </w:r>
            <w:r w:rsidR="00987442" w:rsidRPr="00AF55C1">
              <w:rPr>
                <w:rFonts w:ascii="Arial" w:hAnsi="Arial" w:cs="Arial"/>
                <w:sz w:val="15"/>
                <w:szCs w:val="15"/>
              </w:rPr>
              <w:t xml:space="preserve"> a: </w:t>
            </w:r>
          </w:p>
        </w:tc>
        <w:tc>
          <w:tcPr>
            <w:tcW w:w="8025" w:type="dxa"/>
            <w:vAlign w:val="center"/>
          </w:tcPr>
          <w:p w14:paraId="5C34D698" w14:textId="77777777" w:rsidR="00987442" w:rsidRPr="00AF55C1" w:rsidRDefault="00987442" w:rsidP="002745C0"/>
        </w:tc>
      </w:tr>
    </w:tbl>
    <w:p w14:paraId="56B62233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050"/>
      </w:tblGrid>
      <w:tr w:rsidR="00E93BF3" w:rsidRPr="00AF55C1" w14:paraId="695DBD29" w14:textId="77777777">
        <w:trPr>
          <w:tblCellSpacing w:w="15" w:type="dxa"/>
        </w:trPr>
        <w:tc>
          <w:tcPr>
            <w:tcW w:w="0" w:type="auto"/>
            <w:vAlign w:val="center"/>
          </w:tcPr>
          <w:p w14:paraId="244AEC73" w14:textId="77777777" w:rsidR="00D56D68" w:rsidRPr="00AF55C1" w:rsidRDefault="00D56D68"/>
        </w:tc>
      </w:tr>
    </w:tbl>
    <w:p w14:paraId="4C2EAF60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7047"/>
        <w:gridCol w:w="3003"/>
      </w:tblGrid>
      <w:tr w:rsidR="00E93BF3" w:rsidRPr="00AF55C1" w14:paraId="267D56F5" w14:textId="77777777" w:rsidTr="00E96218">
        <w:trPr>
          <w:trHeight w:val="20"/>
          <w:tblCellSpacing w:w="15" w:type="dxa"/>
        </w:trPr>
        <w:tc>
          <w:tcPr>
            <w:tcW w:w="6960" w:type="dxa"/>
            <w:vAlign w:val="center"/>
          </w:tcPr>
          <w:p w14:paraId="360ADBC7" w14:textId="77777777" w:rsidR="00987442" w:rsidRPr="00AF55C1" w:rsidRDefault="00987442" w:rsidP="009A6551"/>
        </w:tc>
        <w:tc>
          <w:tcPr>
            <w:tcW w:w="2940" w:type="dxa"/>
            <w:vAlign w:val="center"/>
          </w:tcPr>
          <w:p w14:paraId="599E3C54" w14:textId="77777777" w:rsidR="00987442" w:rsidRPr="00AF55C1" w:rsidRDefault="00987442">
            <w:pPr>
              <w:jc w:val="center"/>
            </w:pPr>
            <w:r w:rsidRPr="00AF55C1">
              <w:rPr>
                <w:rFonts w:ascii="Arial" w:hAnsi="Arial" w:cs="Arial"/>
                <w:sz w:val="15"/>
                <w:szCs w:val="15"/>
              </w:rPr>
              <w:t xml:space="preserve">En caso de escritura pública </w:t>
            </w:r>
          </w:p>
        </w:tc>
      </w:tr>
    </w:tbl>
    <w:p w14:paraId="317DB2D2" w14:textId="77777777" w:rsidR="00987442" w:rsidRPr="00AF55C1" w:rsidRDefault="00987442">
      <w:pPr>
        <w:rPr>
          <w:vanish/>
        </w:rPr>
      </w:pPr>
    </w:p>
    <w:p w14:paraId="3E41F682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050"/>
      </w:tblGrid>
      <w:tr w:rsidR="00E93BF3" w:rsidRPr="00AF55C1" w14:paraId="4587DA57" w14:textId="77777777">
        <w:trPr>
          <w:tblCellSpacing w:w="15" w:type="dxa"/>
        </w:trPr>
        <w:tc>
          <w:tcPr>
            <w:tcW w:w="0" w:type="auto"/>
            <w:vAlign w:val="center"/>
          </w:tcPr>
          <w:p w14:paraId="039AB95D" w14:textId="77777777" w:rsidR="00987442" w:rsidRDefault="00987442">
            <w:r w:rsidRPr="00AF55C1">
              <w:lastRenderedPageBreak/>
              <w:t> </w:t>
            </w:r>
          </w:p>
          <w:p w14:paraId="7E487109" w14:textId="77777777" w:rsidR="00964AA8" w:rsidRDefault="00964AA8"/>
          <w:p w14:paraId="3C2553F7" w14:textId="77777777" w:rsidR="00964AA8" w:rsidRDefault="00964AA8"/>
          <w:p w14:paraId="7F130192" w14:textId="77777777" w:rsidR="00964AA8" w:rsidRDefault="00964AA8"/>
          <w:p w14:paraId="17302BE3" w14:textId="77777777" w:rsidR="00964AA8" w:rsidRDefault="00964AA8"/>
          <w:p w14:paraId="2E1061E2" w14:textId="77777777" w:rsidR="00964AA8" w:rsidRPr="00AF55C1" w:rsidRDefault="00964AA8"/>
        </w:tc>
      </w:tr>
    </w:tbl>
    <w:p w14:paraId="07D02123" w14:textId="77777777" w:rsidR="00987442" w:rsidRPr="00AF55C1" w:rsidRDefault="00987442">
      <w:pPr>
        <w:rPr>
          <w:vanish/>
        </w:rPr>
      </w:pPr>
    </w:p>
    <w:p w14:paraId="5693F3E9" w14:textId="77777777" w:rsidR="00987442" w:rsidRPr="00AF55C1" w:rsidRDefault="00987442">
      <w:pPr>
        <w:rPr>
          <w:vanish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326"/>
        <w:gridCol w:w="2343"/>
        <w:gridCol w:w="2351"/>
        <w:gridCol w:w="180"/>
        <w:gridCol w:w="2850"/>
      </w:tblGrid>
      <w:tr w:rsidR="00E93BF3" w:rsidRPr="00AF55C1" w14:paraId="6D2D7DC2" w14:textId="77777777" w:rsidTr="00BE777D">
        <w:trPr>
          <w:tblCellSpacing w:w="15" w:type="dxa"/>
        </w:trPr>
        <w:tc>
          <w:tcPr>
            <w:tcW w:w="2281" w:type="dxa"/>
            <w:vAlign w:val="center"/>
          </w:tcPr>
          <w:p w14:paraId="05011454" w14:textId="77777777" w:rsidR="00987442" w:rsidRPr="00AF55C1" w:rsidRDefault="00987442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313" w:type="dxa"/>
            <w:vAlign w:val="center"/>
          </w:tcPr>
          <w:p w14:paraId="15759676" w14:textId="77777777" w:rsidR="00987442" w:rsidRPr="00AF55C1" w:rsidRDefault="00987442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321" w:type="dxa"/>
            <w:vAlign w:val="center"/>
          </w:tcPr>
          <w:p w14:paraId="5B19EC55" w14:textId="77777777" w:rsidR="00987442" w:rsidRPr="00AF55C1" w:rsidRDefault="00987442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50" w:type="dxa"/>
            <w:vAlign w:val="center"/>
          </w:tcPr>
          <w:p w14:paraId="0C8C4CF4" w14:textId="77777777" w:rsidR="00987442" w:rsidRPr="00AF55C1" w:rsidRDefault="00987442">
            <w:r w:rsidRPr="00AF55C1">
              <w:t> </w:t>
            </w:r>
          </w:p>
        </w:tc>
        <w:tc>
          <w:tcPr>
            <w:tcW w:w="2805" w:type="dxa"/>
            <w:vAlign w:val="center"/>
          </w:tcPr>
          <w:p w14:paraId="7D70D878" w14:textId="77777777" w:rsidR="00987442" w:rsidRPr="00AF55C1" w:rsidRDefault="00987442" w:rsidP="00547F82">
            <w:pPr>
              <w:jc w:val="center"/>
            </w:pPr>
          </w:p>
        </w:tc>
      </w:tr>
    </w:tbl>
    <w:p w14:paraId="053E7996" w14:textId="77777777" w:rsidR="00987442" w:rsidRPr="00AF55C1" w:rsidRDefault="00987442">
      <w:pPr>
        <w:rPr>
          <w:vanish/>
        </w:rPr>
      </w:pPr>
    </w:p>
    <w:tbl>
      <w:tblPr>
        <w:tblW w:w="100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180"/>
        <w:gridCol w:w="2850"/>
      </w:tblGrid>
      <w:tr w:rsidR="00E93BF3" w:rsidRPr="00AF55C1" w14:paraId="2EF1BAE5" w14:textId="77777777">
        <w:trPr>
          <w:tblCellSpacing w:w="15" w:type="dxa"/>
        </w:trPr>
        <w:tc>
          <w:tcPr>
            <w:tcW w:w="2295" w:type="dxa"/>
            <w:vAlign w:val="center"/>
          </w:tcPr>
          <w:p w14:paraId="48CB1794" w14:textId="77777777" w:rsidR="00987442" w:rsidRPr="00AF55C1" w:rsidRDefault="00987442">
            <w:pPr>
              <w:jc w:val="center"/>
            </w:pPr>
            <w:r w:rsidRPr="00AF55C1">
              <w:rPr>
                <w:rFonts w:ascii="Arial" w:hAnsi="Arial" w:cs="Arial"/>
                <w:sz w:val="15"/>
                <w:szCs w:val="15"/>
              </w:rPr>
              <w:t xml:space="preserve">Nombre y Firma del Vendedor </w:t>
            </w:r>
          </w:p>
        </w:tc>
        <w:tc>
          <w:tcPr>
            <w:tcW w:w="2310" w:type="dxa"/>
            <w:vAlign w:val="center"/>
          </w:tcPr>
          <w:p w14:paraId="3254696D" w14:textId="77777777" w:rsidR="00987442" w:rsidRPr="00AF55C1" w:rsidRDefault="00987442">
            <w:pPr>
              <w:jc w:val="center"/>
            </w:pPr>
            <w:r w:rsidRPr="00AF55C1">
              <w:rPr>
                <w:rFonts w:ascii="Arial" w:hAnsi="Arial" w:cs="Arial"/>
                <w:sz w:val="15"/>
                <w:szCs w:val="15"/>
              </w:rPr>
              <w:t>Nombre y Firma del Cónyuge del Vendedor</w:t>
            </w:r>
          </w:p>
        </w:tc>
        <w:tc>
          <w:tcPr>
            <w:tcW w:w="2310" w:type="dxa"/>
            <w:vAlign w:val="center"/>
          </w:tcPr>
          <w:p w14:paraId="6B5D3A36" w14:textId="77777777" w:rsidR="00987442" w:rsidRPr="00AF55C1" w:rsidRDefault="00987442">
            <w:pPr>
              <w:jc w:val="center"/>
            </w:pPr>
            <w:r w:rsidRPr="00AF55C1">
              <w:rPr>
                <w:rFonts w:ascii="Arial" w:hAnsi="Arial" w:cs="Arial"/>
                <w:sz w:val="15"/>
                <w:szCs w:val="15"/>
              </w:rPr>
              <w:t>Nombre y Firma del Comprador</w:t>
            </w:r>
          </w:p>
        </w:tc>
        <w:tc>
          <w:tcPr>
            <w:tcW w:w="150" w:type="dxa"/>
            <w:vAlign w:val="center"/>
          </w:tcPr>
          <w:p w14:paraId="728F0B9F" w14:textId="77777777" w:rsidR="00987442" w:rsidRPr="00AF55C1" w:rsidRDefault="00987442">
            <w:r w:rsidRPr="00AF55C1">
              <w:t> </w:t>
            </w:r>
          </w:p>
        </w:tc>
        <w:tc>
          <w:tcPr>
            <w:tcW w:w="2805" w:type="dxa"/>
            <w:vAlign w:val="center"/>
          </w:tcPr>
          <w:p w14:paraId="74BDC314" w14:textId="77777777" w:rsidR="00987442" w:rsidRPr="00AF55C1" w:rsidRDefault="00987442">
            <w:pPr>
              <w:jc w:val="center"/>
            </w:pPr>
            <w:r w:rsidRPr="00AF55C1">
              <w:rPr>
                <w:rFonts w:ascii="Arial" w:hAnsi="Arial" w:cs="Arial"/>
                <w:sz w:val="15"/>
                <w:szCs w:val="15"/>
              </w:rPr>
              <w:t>Nombre y Firma del Notario</w:t>
            </w:r>
          </w:p>
        </w:tc>
      </w:tr>
    </w:tbl>
    <w:p w14:paraId="0A9BBAF0" w14:textId="77777777" w:rsidR="00987442" w:rsidRPr="00AF55C1" w:rsidRDefault="00987442">
      <w:pPr>
        <w:pStyle w:val="Piedepgina"/>
        <w:rPr>
          <w:rFonts w:ascii="Arial" w:hAnsi="Arial" w:cs="Arial"/>
          <w:sz w:val="14"/>
          <w:szCs w:val="14"/>
        </w:rPr>
      </w:pPr>
    </w:p>
    <w:p w14:paraId="135F3134" w14:textId="77777777" w:rsidR="00FA26DD" w:rsidRDefault="00FA26DD">
      <w:pPr>
        <w:pStyle w:val="Piedepgina"/>
        <w:rPr>
          <w:rFonts w:ascii="Arial" w:hAnsi="Arial" w:cs="Arial"/>
          <w:sz w:val="14"/>
          <w:szCs w:val="14"/>
        </w:rPr>
      </w:pPr>
    </w:p>
    <w:p w14:paraId="45EF4B37" w14:textId="77777777" w:rsidR="00FA26DD" w:rsidRDefault="00FA26DD">
      <w:pPr>
        <w:pStyle w:val="Piedepgina"/>
        <w:rPr>
          <w:rFonts w:ascii="Arial" w:hAnsi="Arial" w:cs="Arial"/>
          <w:sz w:val="14"/>
          <w:szCs w:val="14"/>
        </w:rPr>
      </w:pPr>
    </w:p>
    <w:p w14:paraId="08256715" w14:textId="77777777" w:rsidR="00FA26DD" w:rsidRDefault="00FA26DD">
      <w:pPr>
        <w:pStyle w:val="Piedepgina"/>
        <w:rPr>
          <w:rFonts w:ascii="Arial" w:hAnsi="Arial" w:cs="Arial"/>
          <w:sz w:val="14"/>
          <w:szCs w:val="14"/>
        </w:rPr>
      </w:pPr>
    </w:p>
    <w:p w14:paraId="1DF04BE6" w14:textId="77777777" w:rsidR="00B26A97" w:rsidRDefault="00B26A97">
      <w:pPr>
        <w:pStyle w:val="Piedepgina"/>
        <w:rPr>
          <w:rFonts w:ascii="Arial" w:hAnsi="Arial" w:cs="Arial"/>
          <w:sz w:val="14"/>
          <w:szCs w:val="14"/>
        </w:rPr>
      </w:pPr>
    </w:p>
    <w:p w14:paraId="269C8408" w14:textId="77777777" w:rsidR="00B26A97" w:rsidRDefault="00B26A97">
      <w:pPr>
        <w:pStyle w:val="Piedepgina"/>
        <w:rPr>
          <w:rFonts w:ascii="Arial" w:hAnsi="Arial" w:cs="Arial"/>
          <w:sz w:val="14"/>
          <w:szCs w:val="14"/>
        </w:rPr>
      </w:pPr>
    </w:p>
    <w:p w14:paraId="5D81F9B3" w14:textId="77777777" w:rsidR="005A4F2F" w:rsidRDefault="005A4F2F">
      <w:pPr>
        <w:pStyle w:val="Piedepgina"/>
        <w:rPr>
          <w:rFonts w:ascii="Arial" w:hAnsi="Arial" w:cs="Arial"/>
          <w:sz w:val="14"/>
          <w:szCs w:val="14"/>
        </w:rPr>
      </w:pPr>
    </w:p>
    <w:p w14:paraId="5E553D37" w14:textId="77777777" w:rsidR="005A4F2F" w:rsidRDefault="005A4F2F">
      <w:pPr>
        <w:pStyle w:val="Piedepgina"/>
        <w:rPr>
          <w:rFonts w:ascii="Arial" w:hAnsi="Arial" w:cs="Arial"/>
          <w:sz w:val="14"/>
          <w:szCs w:val="14"/>
        </w:rPr>
      </w:pPr>
    </w:p>
    <w:p w14:paraId="071A441F" w14:textId="77777777" w:rsidR="00B26A97" w:rsidRDefault="00B26A97">
      <w:pPr>
        <w:pStyle w:val="Piedepgina"/>
        <w:rPr>
          <w:rFonts w:ascii="Arial" w:hAnsi="Arial" w:cs="Arial"/>
          <w:sz w:val="14"/>
          <w:szCs w:val="14"/>
        </w:rPr>
      </w:pPr>
    </w:p>
    <w:p w14:paraId="15B40446" w14:textId="77777777" w:rsidR="00987442" w:rsidRPr="00AF55C1" w:rsidRDefault="00987442">
      <w:pPr>
        <w:pStyle w:val="Piedepgina"/>
        <w:rPr>
          <w:rFonts w:ascii="Arial" w:hAnsi="Arial" w:cs="Arial"/>
          <w:sz w:val="14"/>
          <w:szCs w:val="14"/>
        </w:rPr>
      </w:pPr>
      <w:r w:rsidRPr="00AF55C1">
        <w:rPr>
          <w:rFonts w:ascii="Arial" w:hAnsi="Arial" w:cs="Arial"/>
          <w:sz w:val="14"/>
          <w:szCs w:val="14"/>
        </w:rPr>
        <w:t>ESTE DOCUMENTO NO ES VALIDO COMO COMPROBANTE SIN LA CERTIFICACIÓN DE LA MÁQUINA REGISTRADORA,</w:t>
      </w:r>
    </w:p>
    <w:p w14:paraId="3614AEF2" w14:textId="77777777" w:rsidR="00987442" w:rsidRPr="00AF55C1" w:rsidRDefault="00987442">
      <w:pPr>
        <w:pStyle w:val="Piedepgina"/>
        <w:rPr>
          <w:rFonts w:ascii="Arial" w:hAnsi="Arial" w:cs="Arial"/>
          <w:sz w:val="14"/>
          <w:szCs w:val="14"/>
        </w:rPr>
      </w:pPr>
      <w:r w:rsidRPr="00AF55C1">
        <w:rPr>
          <w:rFonts w:ascii="Arial" w:hAnsi="Arial" w:cs="Arial"/>
          <w:sz w:val="14"/>
          <w:szCs w:val="14"/>
        </w:rPr>
        <w:t>SELLO Y FIRMA AUTORIZADAS</w:t>
      </w:r>
    </w:p>
    <w:p w14:paraId="5288589F" w14:textId="77777777" w:rsidR="00987442" w:rsidRPr="00E96218" w:rsidRDefault="00987442" w:rsidP="00FA26DD">
      <w:pPr>
        <w:rPr>
          <w:rFonts w:ascii="Arial" w:hAnsi="Arial" w:cs="Arial"/>
          <w:sz w:val="14"/>
          <w:szCs w:val="14"/>
        </w:rPr>
      </w:pPr>
      <w:r w:rsidRPr="00AF55C1">
        <w:rPr>
          <w:rFonts w:ascii="Arial" w:hAnsi="Arial" w:cs="Arial"/>
          <w:sz w:val="14"/>
          <w:szCs w:val="14"/>
        </w:rPr>
        <w:t>ESTE FORMATO DEBERÁ PRESENTARSE EN CINCO TANTOS</w:t>
      </w:r>
    </w:p>
    <w:sectPr w:rsidR="00987442" w:rsidRPr="00E96218" w:rsidSect="004A56FB">
      <w:headerReference w:type="default" r:id="rId8"/>
      <w:pgSz w:w="12246" w:h="19276" w:code="292"/>
      <w:pgMar w:top="567" w:right="851" w:bottom="567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56A2A" w14:textId="77777777" w:rsidR="000151E6" w:rsidRDefault="000151E6">
      <w:r>
        <w:separator/>
      </w:r>
    </w:p>
  </w:endnote>
  <w:endnote w:type="continuationSeparator" w:id="0">
    <w:p w14:paraId="03B5CED7" w14:textId="77777777" w:rsidR="000151E6" w:rsidRDefault="00015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oso">
    <w:altName w:val="Courier New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18C7A" w14:textId="77777777" w:rsidR="000151E6" w:rsidRDefault="000151E6">
      <w:r>
        <w:separator/>
      </w:r>
    </w:p>
  </w:footnote>
  <w:footnote w:type="continuationSeparator" w:id="0">
    <w:p w14:paraId="0B683122" w14:textId="77777777" w:rsidR="000151E6" w:rsidRDefault="00015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7C116" w14:textId="77777777" w:rsidR="00586CD3" w:rsidRDefault="00586CD3">
    <w:pPr>
      <w:pStyle w:val="Encabezado"/>
      <w:ind w:right="320"/>
      <w:rPr>
        <w:rFonts w:ascii="Arial" w:hAnsi="Arial" w:cs="Arial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15A"/>
    <w:rsid w:val="0000003F"/>
    <w:rsid w:val="00000DDE"/>
    <w:rsid w:val="000107FA"/>
    <w:rsid w:val="000151E6"/>
    <w:rsid w:val="00015AA0"/>
    <w:rsid w:val="00015DE4"/>
    <w:rsid w:val="0001659B"/>
    <w:rsid w:val="000171AF"/>
    <w:rsid w:val="0001798E"/>
    <w:rsid w:val="00025B81"/>
    <w:rsid w:val="00033200"/>
    <w:rsid w:val="00034E96"/>
    <w:rsid w:val="0004418B"/>
    <w:rsid w:val="00046EF9"/>
    <w:rsid w:val="00053E37"/>
    <w:rsid w:val="00060AA2"/>
    <w:rsid w:val="000634DA"/>
    <w:rsid w:val="000677E5"/>
    <w:rsid w:val="00067B39"/>
    <w:rsid w:val="00067D14"/>
    <w:rsid w:val="0007081D"/>
    <w:rsid w:val="0008195B"/>
    <w:rsid w:val="000835EE"/>
    <w:rsid w:val="00083D4A"/>
    <w:rsid w:val="00085559"/>
    <w:rsid w:val="00087CB3"/>
    <w:rsid w:val="00095B46"/>
    <w:rsid w:val="00095CAE"/>
    <w:rsid w:val="0009721A"/>
    <w:rsid w:val="000A0CEB"/>
    <w:rsid w:val="000A59FD"/>
    <w:rsid w:val="000B03DB"/>
    <w:rsid w:val="000B14E4"/>
    <w:rsid w:val="000B1C1E"/>
    <w:rsid w:val="000C1C2D"/>
    <w:rsid w:val="000C3204"/>
    <w:rsid w:val="000C4B37"/>
    <w:rsid w:val="000C7E58"/>
    <w:rsid w:val="000D7FCC"/>
    <w:rsid w:val="000E2896"/>
    <w:rsid w:val="000F41A5"/>
    <w:rsid w:val="00102FF4"/>
    <w:rsid w:val="001105F2"/>
    <w:rsid w:val="00110CA5"/>
    <w:rsid w:val="00113CA7"/>
    <w:rsid w:val="00116FC4"/>
    <w:rsid w:val="001348E5"/>
    <w:rsid w:val="001374C8"/>
    <w:rsid w:val="00141F4B"/>
    <w:rsid w:val="00142339"/>
    <w:rsid w:val="00142B6B"/>
    <w:rsid w:val="00156E2B"/>
    <w:rsid w:val="00165CA0"/>
    <w:rsid w:val="001758E8"/>
    <w:rsid w:val="001838E3"/>
    <w:rsid w:val="00194E08"/>
    <w:rsid w:val="00195CC0"/>
    <w:rsid w:val="00196B2B"/>
    <w:rsid w:val="001A0E60"/>
    <w:rsid w:val="001A13B0"/>
    <w:rsid w:val="001A50DF"/>
    <w:rsid w:val="001B5129"/>
    <w:rsid w:val="001B69ED"/>
    <w:rsid w:val="001C2AE8"/>
    <w:rsid w:val="001D2BD1"/>
    <w:rsid w:val="001D6746"/>
    <w:rsid w:val="001E1127"/>
    <w:rsid w:val="001E7E30"/>
    <w:rsid w:val="001F558F"/>
    <w:rsid w:val="001F79D8"/>
    <w:rsid w:val="00214C69"/>
    <w:rsid w:val="00217CA7"/>
    <w:rsid w:val="002233D5"/>
    <w:rsid w:val="00223D79"/>
    <w:rsid w:val="00226412"/>
    <w:rsid w:val="00232E96"/>
    <w:rsid w:val="0023515A"/>
    <w:rsid w:val="00240540"/>
    <w:rsid w:val="00242271"/>
    <w:rsid w:val="002425FE"/>
    <w:rsid w:val="00244B5C"/>
    <w:rsid w:val="00246FF8"/>
    <w:rsid w:val="0025369D"/>
    <w:rsid w:val="00261585"/>
    <w:rsid w:val="00262C78"/>
    <w:rsid w:val="00265007"/>
    <w:rsid w:val="00271DF2"/>
    <w:rsid w:val="002745C0"/>
    <w:rsid w:val="00292FB8"/>
    <w:rsid w:val="00294189"/>
    <w:rsid w:val="00295CFD"/>
    <w:rsid w:val="002977CA"/>
    <w:rsid w:val="002A3BD4"/>
    <w:rsid w:val="002B0D51"/>
    <w:rsid w:val="002C00A2"/>
    <w:rsid w:val="002C0111"/>
    <w:rsid w:val="002C4E44"/>
    <w:rsid w:val="002C55B3"/>
    <w:rsid w:val="002D6B94"/>
    <w:rsid w:val="00303FDF"/>
    <w:rsid w:val="00305BCA"/>
    <w:rsid w:val="00312C77"/>
    <w:rsid w:val="003225C6"/>
    <w:rsid w:val="003266D4"/>
    <w:rsid w:val="00331509"/>
    <w:rsid w:val="00332312"/>
    <w:rsid w:val="0033290C"/>
    <w:rsid w:val="00347AF1"/>
    <w:rsid w:val="00347DC1"/>
    <w:rsid w:val="00350D04"/>
    <w:rsid w:val="003522E6"/>
    <w:rsid w:val="00356887"/>
    <w:rsid w:val="00362C6A"/>
    <w:rsid w:val="0036395C"/>
    <w:rsid w:val="00365D44"/>
    <w:rsid w:val="00370794"/>
    <w:rsid w:val="00370BBE"/>
    <w:rsid w:val="00370ED5"/>
    <w:rsid w:val="00371CED"/>
    <w:rsid w:val="00377C85"/>
    <w:rsid w:val="003813C3"/>
    <w:rsid w:val="00381688"/>
    <w:rsid w:val="00382A3A"/>
    <w:rsid w:val="00382E24"/>
    <w:rsid w:val="00382FF4"/>
    <w:rsid w:val="003860A7"/>
    <w:rsid w:val="003A0C2E"/>
    <w:rsid w:val="003A1E22"/>
    <w:rsid w:val="003A2262"/>
    <w:rsid w:val="003B3CFA"/>
    <w:rsid w:val="003C7552"/>
    <w:rsid w:val="003D0783"/>
    <w:rsid w:val="003D2066"/>
    <w:rsid w:val="003D2305"/>
    <w:rsid w:val="003D6565"/>
    <w:rsid w:val="003E18EB"/>
    <w:rsid w:val="003E64CC"/>
    <w:rsid w:val="003F57F1"/>
    <w:rsid w:val="003F7BB5"/>
    <w:rsid w:val="00400C48"/>
    <w:rsid w:val="00402702"/>
    <w:rsid w:val="00410C34"/>
    <w:rsid w:val="004256C1"/>
    <w:rsid w:val="00430E85"/>
    <w:rsid w:val="00431D71"/>
    <w:rsid w:val="00446C33"/>
    <w:rsid w:val="00451F59"/>
    <w:rsid w:val="004526AE"/>
    <w:rsid w:val="00464AF4"/>
    <w:rsid w:val="00470B8D"/>
    <w:rsid w:val="00476FB8"/>
    <w:rsid w:val="00480F62"/>
    <w:rsid w:val="004A4317"/>
    <w:rsid w:val="004A5617"/>
    <w:rsid w:val="004A56FB"/>
    <w:rsid w:val="004A6B1E"/>
    <w:rsid w:val="004B0774"/>
    <w:rsid w:val="004B5582"/>
    <w:rsid w:val="004C0360"/>
    <w:rsid w:val="004D416D"/>
    <w:rsid w:val="004E508F"/>
    <w:rsid w:val="004E7942"/>
    <w:rsid w:val="004E7E4F"/>
    <w:rsid w:val="004F1A20"/>
    <w:rsid w:val="005029D2"/>
    <w:rsid w:val="00502FA2"/>
    <w:rsid w:val="0051197A"/>
    <w:rsid w:val="00515A2A"/>
    <w:rsid w:val="005177AA"/>
    <w:rsid w:val="00524F2E"/>
    <w:rsid w:val="00527586"/>
    <w:rsid w:val="005302E4"/>
    <w:rsid w:val="00530E0E"/>
    <w:rsid w:val="00535DC5"/>
    <w:rsid w:val="00536E8B"/>
    <w:rsid w:val="00547F82"/>
    <w:rsid w:val="00557B51"/>
    <w:rsid w:val="0056183A"/>
    <w:rsid w:val="00561EEF"/>
    <w:rsid w:val="0058284A"/>
    <w:rsid w:val="00582E72"/>
    <w:rsid w:val="00586CD3"/>
    <w:rsid w:val="00591A29"/>
    <w:rsid w:val="00597447"/>
    <w:rsid w:val="0059776B"/>
    <w:rsid w:val="005A29B1"/>
    <w:rsid w:val="005A4F2F"/>
    <w:rsid w:val="005B24D1"/>
    <w:rsid w:val="005B6B71"/>
    <w:rsid w:val="005B6F20"/>
    <w:rsid w:val="005D0AE6"/>
    <w:rsid w:val="005D6726"/>
    <w:rsid w:val="005E6588"/>
    <w:rsid w:val="005F2BFE"/>
    <w:rsid w:val="005F3D6B"/>
    <w:rsid w:val="00607562"/>
    <w:rsid w:val="006157F7"/>
    <w:rsid w:val="0062366A"/>
    <w:rsid w:val="006415E9"/>
    <w:rsid w:val="00650A32"/>
    <w:rsid w:val="00667708"/>
    <w:rsid w:val="00697BEE"/>
    <w:rsid w:val="006A50BB"/>
    <w:rsid w:val="006B6D76"/>
    <w:rsid w:val="006C1726"/>
    <w:rsid w:val="006C2757"/>
    <w:rsid w:val="006D00B4"/>
    <w:rsid w:val="006D1709"/>
    <w:rsid w:val="006E7253"/>
    <w:rsid w:val="006F3985"/>
    <w:rsid w:val="006F7AB9"/>
    <w:rsid w:val="00704FB6"/>
    <w:rsid w:val="007057B0"/>
    <w:rsid w:val="00710715"/>
    <w:rsid w:val="00727652"/>
    <w:rsid w:val="0073425B"/>
    <w:rsid w:val="00743848"/>
    <w:rsid w:val="0074614B"/>
    <w:rsid w:val="00762BF1"/>
    <w:rsid w:val="00763D8D"/>
    <w:rsid w:val="00765B3C"/>
    <w:rsid w:val="00767AE1"/>
    <w:rsid w:val="00775941"/>
    <w:rsid w:val="0077656F"/>
    <w:rsid w:val="00781D61"/>
    <w:rsid w:val="00782D2B"/>
    <w:rsid w:val="0079289B"/>
    <w:rsid w:val="007A18BD"/>
    <w:rsid w:val="007B494E"/>
    <w:rsid w:val="007C14C6"/>
    <w:rsid w:val="007C6271"/>
    <w:rsid w:val="007E59AB"/>
    <w:rsid w:val="007E7622"/>
    <w:rsid w:val="007F4169"/>
    <w:rsid w:val="007F7C33"/>
    <w:rsid w:val="00801216"/>
    <w:rsid w:val="00804A7C"/>
    <w:rsid w:val="0080563F"/>
    <w:rsid w:val="008057DF"/>
    <w:rsid w:val="0081454A"/>
    <w:rsid w:val="00820862"/>
    <w:rsid w:val="00821853"/>
    <w:rsid w:val="00821CA8"/>
    <w:rsid w:val="00832592"/>
    <w:rsid w:val="00832889"/>
    <w:rsid w:val="00837A2B"/>
    <w:rsid w:val="0084091D"/>
    <w:rsid w:val="00841775"/>
    <w:rsid w:val="00843A65"/>
    <w:rsid w:val="00845649"/>
    <w:rsid w:val="00845D45"/>
    <w:rsid w:val="00854687"/>
    <w:rsid w:val="008562BE"/>
    <w:rsid w:val="00864668"/>
    <w:rsid w:val="00865621"/>
    <w:rsid w:val="0087432E"/>
    <w:rsid w:val="0087686E"/>
    <w:rsid w:val="008929D3"/>
    <w:rsid w:val="00892CD4"/>
    <w:rsid w:val="00894BC0"/>
    <w:rsid w:val="008B492E"/>
    <w:rsid w:val="008C61B8"/>
    <w:rsid w:val="008C6EBF"/>
    <w:rsid w:val="008D4B8C"/>
    <w:rsid w:val="008E3217"/>
    <w:rsid w:val="008E3EF0"/>
    <w:rsid w:val="008F006B"/>
    <w:rsid w:val="008F683D"/>
    <w:rsid w:val="008F797B"/>
    <w:rsid w:val="0090373D"/>
    <w:rsid w:val="00911EA8"/>
    <w:rsid w:val="009163AD"/>
    <w:rsid w:val="00922A34"/>
    <w:rsid w:val="009310E6"/>
    <w:rsid w:val="009357D1"/>
    <w:rsid w:val="0093604C"/>
    <w:rsid w:val="00955448"/>
    <w:rsid w:val="009572BF"/>
    <w:rsid w:val="009610FE"/>
    <w:rsid w:val="00964AA8"/>
    <w:rsid w:val="0098025A"/>
    <w:rsid w:val="00983BB9"/>
    <w:rsid w:val="00987442"/>
    <w:rsid w:val="00992410"/>
    <w:rsid w:val="00993DD7"/>
    <w:rsid w:val="00996124"/>
    <w:rsid w:val="009A57C2"/>
    <w:rsid w:val="009A6551"/>
    <w:rsid w:val="009A7E36"/>
    <w:rsid w:val="009B40A8"/>
    <w:rsid w:val="009D2EF0"/>
    <w:rsid w:val="009D5FC1"/>
    <w:rsid w:val="009D6ED0"/>
    <w:rsid w:val="009E3354"/>
    <w:rsid w:val="009F2562"/>
    <w:rsid w:val="009F7491"/>
    <w:rsid w:val="00A06A75"/>
    <w:rsid w:val="00A114DE"/>
    <w:rsid w:val="00A12174"/>
    <w:rsid w:val="00A138FA"/>
    <w:rsid w:val="00A2380B"/>
    <w:rsid w:val="00A305C6"/>
    <w:rsid w:val="00A31251"/>
    <w:rsid w:val="00A324BD"/>
    <w:rsid w:val="00A3316B"/>
    <w:rsid w:val="00A35EF6"/>
    <w:rsid w:val="00A44B34"/>
    <w:rsid w:val="00A50072"/>
    <w:rsid w:val="00A5572B"/>
    <w:rsid w:val="00A60E38"/>
    <w:rsid w:val="00A70812"/>
    <w:rsid w:val="00A70ACB"/>
    <w:rsid w:val="00A711AB"/>
    <w:rsid w:val="00A85132"/>
    <w:rsid w:val="00AA49FE"/>
    <w:rsid w:val="00AA6826"/>
    <w:rsid w:val="00AA6EC9"/>
    <w:rsid w:val="00AB416E"/>
    <w:rsid w:val="00AC4520"/>
    <w:rsid w:val="00AE01F9"/>
    <w:rsid w:val="00AE0E6F"/>
    <w:rsid w:val="00AE4326"/>
    <w:rsid w:val="00AE58B6"/>
    <w:rsid w:val="00AF55C1"/>
    <w:rsid w:val="00B055D3"/>
    <w:rsid w:val="00B062A5"/>
    <w:rsid w:val="00B12C23"/>
    <w:rsid w:val="00B132B3"/>
    <w:rsid w:val="00B14E59"/>
    <w:rsid w:val="00B2188B"/>
    <w:rsid w:val="00B2343E"/>
    <w:rsid w:val="00B26A97"/>
    <w:rsid w:val="00B3185A"/>
    <w:rsid w:val="00B3391A"/>
    <w:rsid w:val="00B33AA8"/>
    <w:rsid w:val="00B37729"/>
    <w:rsid w:val="00B4159A"/>
    <w:rsid w:val="00B429FF"/>
    <w:rsid w:val="00B42C06"/>
    <w:rsid w:val="00B56D4C"/>
    <w:rsid w:val="00B579F2"/>
    <w:rsid w:val="00B61779"/>
    <w:rsid w:val="00B61E8C"/>
    <w:rsid w:val="00B63EB6"/>
    <w:rsid w:val="00B71447"/>
    <w:rsid w:val="00B9694C"/>
    <w:rsid w:val="00BA6BAA"/>
    <w:rsid w:val="00BB63B9"/>
    <w:rsid w:val="00BC02F4"/>
    <w:rsid w:val="00BD3867"/>
    <w:rsid w:val="00BD5781"/>
    <w:rsid w:val="00BE0B16"/>
    <w:rsid w:val="00BE4956"/>
    <w:rsid w:val="00BE777D"/>
    <w:rsid w:val="00BE7EB2"/>
    <w:rsid w:val="00BF3F42"/>
    <w:rsid w:val="00C007C0"/>
    <w:rsid w:val="00C074ED"/>
    <w:rsid w:val="00C12884"/>
    <w:rsid w:val="00C17E9E"/>
    <w:rsid w:val="00C20B7D"/>
    <w:rsid w:val="00C34214"/>
    <w:rsid w:val="00C40A9F"/>
    <w:rsid w:val="00C42D60"/>
    <w:rsid w:val="00C633E7"/>
    <w:rsid w:val="00C674C5"/>
    <w:rsid w:val="00C82E81"/>
    <w:rsid w:val="00C87E11"/>
    <w:rsid w:val="00C914FA"/>
    <w:rsid w:val="00C94868"/>
    <w:rsid w:val="00CA10AF"/>
    <w:rsid w:val="00CA5185"/>
    <w:rsid w:val="00CC3E48"/>
    <w:rsid w:val="00CD0C49"/>
    <w:rsid w:val="00CD0DEE"/>
    <w:rsid w:val="00CE00DB"/>
    <w:rsid w:val="00CE2912"/>
    <w:rsid w:val="00CE4E9E"/>
    <w:rsid w:val="00CE69E2"/>
    <w:rsid w:val="00D01945"/>
    <w:rsid w:val="00D059B0"/>
    <w:rsid w:val="00D062D2"/>
    <w:rsid w:val="00D11DCA"/>
    <w:rsid w:val="00D14712"/>
    <w:rsid w:val="00D23559"/>
    <w:rsid w:val="00D2777A"/>
    <w:rsid w:val="00D31501"/>
    <w:rsid w:val="00D32562"/>
    <w:rsid w:val="00D34FD9"/>
    <w:rsid w:val="00D36FC2"/>
    <w:rsid w:val="00D44CF7"/>
    <w:rsid w:val="00D5366F"/>
    <w:rsid w:val="00D56358"/>
    <w:rsid w:val="00D56D68"/>
    <w:rsid w:val="00D65D4D"/>
    <w:rsid w:val="00D81507"/>
    <w:rsid w:val="00D916A9"/>
    <w:rsid w:val="00D96298"/>
    <w:rsid w:val="00DA10D9"/>
    <w:rsid w:val="00DA50F0"/>
    <w:rsid w:val="00DA5511"/>
    <w:rsid w:val="00DA658E"/>
    <w:rsid w:val="00DB1CDE"/>
    <w:rsid w:val="00DC295B"/>
    <w:rsid w:val="00DD1D43"/>
    <w:rsid w:val="00DD2289"/>
    <w:rsid w:val="00DF31D0"/>
    <w:rsid w:val="00DF78B8"/>
    <w:rsid w:val="00E00DFC"/>
    <w:rsid w:val="00E016FB"/>
    <w:rsid w:val="00E04058"/>
    <w:rsid w:val="00E13EC8"/>
    <w:rsid w:val="00E25011"/>
    <w:rsid w:val="00E3640B"/>
    <w:rsid w:val="00E5749B"/>
    <w:rsid w:val="00E605A3"/>
    <w:rsid w:val="00E61026"/>
    <w:rsid w:val="00E64556"/>
    <w:rsid w:val="00E64B1A"/>
    <w:rsid w:val="00E65593"/>
    <w:rsid w:val="00E77A76"/>
    <w:rsid w:val="00E8491C"/>
    <w:rsid w:val="00E86B95"/>
    <w:rsid w:val="00E93BF3"/>
    <w:rsid w:val="00E9457A"/>
    <w:rsid w:val="00E949D8"/>
    <w:rsid w:val="00E94A40"/>
    <w:rsid w:val="00E95961"/>
    <w:rsid w:val="00E960A2"/>
    <w:rsid w:val="00E96218"/>
    <w:rsid w:val="00EA0E20"/>
    <w:rsid w:val="00EB217B"/>
    <w:rsid w:val="00EB5F4E"/>
    <w:rsid w:val="00EB75FF"/>
    <w:rsid w:val="00EC5446"/>
    <w:rsid w:val="00EF6066"/>
    <w:rsid w:val="00F038A0"/>
    <w:rsid w:val="00F06480"/>
    <w:rsid w:val="00F12816"/>
    <w:rsid w:val="00F13BBD"/>
    <w:rsid w:val="00F1420B"/>
    <w:rsid w:val="00F21A21"/>
    <w:rsid w:val="00F31AAF"/>
    <w:rsid w:val="00F3643F"/>
    <w:rsid w:val="00F40448"/>
    <w:rsid w:val="00F4489D"/>
    <w:rsid w:val="00F44DB2"/>
    <w:rsid w:val="00F4668E"/>
    <w:rsid w:val="00F473C6"/>
    <w:rsid w:val="00F50650"/>
    <w:rsid w:val="00F52808"/>
    <w:rsid w:val="00F5443F"/>
    <w:rsid w:val="00F7326D"/>
    <w:rsid w:val="00F8719C"/>
    <w:rsid w:val="00F94017"/>
    <w:rsid w:val="00F977EC"/>
    <w:rsid w:val="00FA26DD"/>
    <w:rsid w:val="00FA4E22"/>
    <w:rsid w:val="00FB3731"/>
    <w:rsid w:val="00FC3C4B"/>
    <w:rsid w:val="00FC7DDF"/>
    <w:rsid w:val="00FD3B56"/>
    <w:rsid w:val="00FD515C"/>
    <w:rsid w:val="00FE37A2"/>
    <w:rsid w:val="00FE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CEC92B"/>
  <w15:chartTrackingRefBased/>
  <w15:docId w15:val="{7690B784-B940-E047-AFCF-7DFE1F88B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56FB"/>
    <w:rPr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ennegrita">
    <w:name w:val="Texto en negrita"/>
    <w:qFormat/>
    <w:rPr>
      <w:b/>
      <w:bCs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  <w:rPr>
      <w:lang w:val="es-MX" w:eastAsia="es-MX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A70812"/>
    <w:rPr>
      <w:rFonts w:ascii="Arioso" w:eastAsia="Calibri" w:hAnsi="Arioso" w:cs="Arial"/>
      <w:sz w:val="40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otaria\AppData\Roaming\Microsoft\Templates\numeros%20(1)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19040-6558-4592-A72B-51733E949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C:\Users\Notaria\AppData\Roaming\Microsoft\Templates\numeros (1).dot</Template>
  <TotalTime>14</TotalTime>
  <Pages>2</Pages>
  <Words>391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sin título</vt:lpstr>
    </vt:vector>
  </TitlesOfParts>
  <Company>municipio de guadalajara</Company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sin título</dc:title>
  <dc:subject/>
  <dc:creator>Daniel D. García Toledo</dc:creator>
  <cp:keywords/>
  <cp:lastModifiedBy>Rodrigo Lizárraga</cp:lastModifiedBy>
  <cp:revision>5</cp:revision>
  <cp:lastPrinted>2024-04-17T17:34:00Z</cp:lastPrinted>
  <dcterms:created xsi:type="dcterms:W3CDTF">2026-05-05T01:15:00Z</dcterms:created>
  <dcterms:modified xsi:type="dcterms:W3CDTF">2026-05-05T14:21:00Z</dcterms:modified>
</cp:coreProperties>
</file>